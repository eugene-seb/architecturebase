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D93D8" w14:textId="77777777" w:rsidR="00952F7D" w:rsidRPr="007B5CA9" w:rsidRDefault="00DF198B" w:rsidP="00DF198B">
      <w:pPr>
        <w:pStyle w:val="GraphicAnchor"/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68ABC8B1" wp14:editId="213F296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7B5CA9" w14:paraId="63258653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405DA23B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134CA67F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319F16A3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F34480D" w14:textId="255A680A" w:rsidR="00DF198B" w:rsidRPr="007B5CA9" w:rsidRDefault="003B57B3" w:rsidP="007B5CA9">
            <w:pPr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7B5CA9">
              <w:rPr>
                <w:rFonts w:ascii="Times New Roman" w:hAnsi="Times New Roman" w:cs="Times New Roman"/>
                <w:sz w:val="52"/>
                <w:szCs w:val="52"/>
              </w:rPr>
              <w:t>Sprint Report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53BCF695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13900CAA" w14:textId="77777777" w:rsidTr="00185F4A">
        <w:trPr>
          <w:trHeight w:val="1837"/>
        </w:trPr>
        <w:tc>
          <w:tcPr>
            <w:tcW w:w="1170" w:type="dxa"/>
          </w:tcPr>
          <w:p w14:paraId="7E9C0CFB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460" w:type="dxa"/>
            <w:gridSpan w:val="7"/>
          </w:tcPr>
          <w:p w14:paraId="43AAF7E3" w14:textId="77777777" w:rsidR="00DF198B" w:rsidRPr="007B5CA9" w:rsidRDefault="00DF198B" w:rsidP="007B5CA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60" w:type="dxa"/>
          </w:tcPr>
          <w:p w14:paraId="10F49F4D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515C12BB" w14:textId="77777777" w:rsidTr="00185F4A">
        <w:trPr>
          <w:trHeight w:val="929"/>
        </w:trPr>
        <w:tc>
          <w:tcPr>
            <w:tcW w:w="2397" w:type="dxa"/>
            <w:gridSpan w:val="4"/>
          </w:tcPr>
          <w:p w14:paraId="1842985F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4DDC3A58" w14:textId="77777777" w:rsidR="00DF198B" w:rsidRPr="007B5CA9" w:rsidRDefault="00DF198B" w:rsidP="007B5CA9">
            <w:pPr>
              <w:rPr>
                <w:rFonts w:ascii="Times New Roman" w:hAnsi="Times New Roman" w:cs="Times New Roman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14B726E6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541D65CB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4476D38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1CBEB14A" w14:textId="77777777" w:rsidR="00DF198B" w:rsidRPr="007B5CA9" w:rsidRDefault="00AD1E15" w:rsidP="007B5CA9">
            <w:pPr>
              <w:jc w:val="center"/>
              <w:rPr>
                <w:rFonts w:ascii="Times New Roman" w:hAnsi="Times New Roman" w:cs="Times New Roman"/>
                <w:sz w:val="52"/>
                <w:szCs w:val="52"/>
              </w:rPr>
            </w:pPr>
            <w:r w:rsidRPr="007B5CA9">
              <w:rPr>
                <w:rFonts w:ascii="Times New Roman" w:hAnsi="Times New Roman" w:cs="Times New Roman"/>
                <w:sz w:val="52"/>
                <w:szCs w:val="52"/>
              </w:rPr>
              <w:t>Book loan management project</w:t>
            </w:r>
          </w:p>
          <w:p w14:paraId="4FC9092E" w14:textId="77777777" w:rsidR="00AD1E15" w:rsidRPr="007B5CA9" w:rsidRDefault="00AD1E15" w:rsidP="007B5CA9">
            <w:pPr>
              <w:rPr>
                <w:rFonts w:ascii="Times New Roman" w:hAnsi="Times New Roman" w:cs="Times New Roman"/>
              </w:rPr>
            </w:pPr>
          </w:p>
          <w:p w14:paraId="5335DCA7" w14:textId="1EC8173E" w:rsidR="00AD1E15" w:rsidRPr="007B5CA9" w:rsidRDefault="00AD1E15" w:rsidP="007B5CA9">
            <w:pPr>
              <w:jc w:val="center"/>
              <w:rPr>
                <w:rFonts w:ascii="Times New Roman" w:hAnsi="Times New Roman" w:cs="Times New Roman"/>
              </w:rPr>
            </w:pPr>
            <w:r w:rsidRPr="007B5CA9">
              <w:rPr>
                <w:rFonts w:ascii="Times New Roman" w:hAnsi="Times New Roman" w:cs="Times New Roman"/>
              </w:rPr>
              <w:t>By Eugene ETOUNDI II</w:t>
            </w:r>
          </w:p>
        </w:tc>
        <w:tc>
          <w:tcPr>
            <w:tcW w:w="2398" w:type="dxa"/>
            <w:gridSpan w:val="4"/>
          </w:tcPr>
          <w:p w14:paraId="545ECE4E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6E873095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06D70653" w14:textId="77777777" w:rsidR="00DF198B" w:rsidRPr="007B5CA9" w:rsidRDefault="00DF198B" w:rsidP="00DF198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21A4F02" w14:textId="1902CD48" w:rsidR="00DF198B" w:rsidRPr="007B5CA9" w:rsidRDefault="003B57B3" w:rsidP="007B5CA9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B5CA9">
              <w:rPr>
                <w:rFonts w:ascii="Times New Roman" w:hAnsi="Times New Roman" w:cs="Times New Roman"/>
                <w:sz w:val="40"/>
                <w:szCs w:val="40"/>
              </w:rPr>
              <w:t>30/11/2023</w:t>
            </w:r>
          </w:p>
          <w:p w14:paraId="4655C3B0" w14:textId="77777777" w:rsidR="00874FE7" w:rsidRPr="007B5CA9" w:rsidRDefault="00000000" w:rsidP="007B5CA9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sdt>
              <w:sdtPr>
                <w:rPr>
                  <w:rFonts w:ascii="Times New Roman" w:hAnsi="Times New Roman" w:cs="Times New Roman"/>
                  <w:sz w:val="40"/>
                  <w:szCs w:val="40"/>
                </w:rPr>
                <w:id w:val="-1516760087"/>
                <w:placeholder>
                  <w:docPart w:val="371FEB1BAB7A4B71924425C1332A3719"/>
                </w:placeholder>
                <w:temporary/>
                <w:showingPlcHdr/>
                <w15:appearance w15:val="hidden"/>
              </w:sdtPr>
              <w:sdtContent>
                <w:r w:rsidR="00874FE7" w:rsidRPr="007B5CA9">
                  <w:rPr>
                    <w:rFonts w:ascii="Times New Roman" w:hAnsi="Times New Roman" w:cs="Times New Roman"/>
                    <w:sz w:val="40"/>
                    <w:szCs w:val="40"/>
                  </w:rPr>
                  <w:t>—</w:t>
                </w:r>
              </w:sdtContent>
            </w:sdt>
          </w:p>
          <w:p w14:paraId="6341071C" w14:textId="74C68326" w:rsidR="00DF198B" w:rsidRPr="007B5CA9" w:rsidRDefault="003B57B3" w:rsidP="007B5CA9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B5CA9">
              <w:rPr>
                <w:rFonts w:ascii="Times New Roman" w:hAnsi="Times New Roman" w:cs="Times New Roman"/>
                <w:sz w:val="40"/>
                <w:szCs w:val="40"/>
              </w:rPr>
              <w:t>SOFTWARE ENGINEERING PROCESSES</w:t>
            </w:r>
          </w:p>
          <w:p w14:paraId="50BABBA6" w14:textId="77777777" w:rsidR="00DF198B" w:rsidRPr="007B5CA9" w:rsidRDefault="00000000" w:rsidP="007B5CA9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sdt>
              <w:sdtPr>
                <w:rPr>
                  <w:rFonts w:ascii="Times New Roman" w:hAnsi="Times New Roman" w:cs="Times New Roman"/>
                  <w:sz w:val="40"/>
                  <w:szCs w:val="40"/>
                </w:rPr>
                <w:id w:val="1492440299"/>
                <w:placeholder>
                  <w:docPart w:val="2CF9110FD2224BE9928DBF88D6A6D1D8"/>
                </w:placeholder>
                <w:temporary/>
                <w:showingPlcHdr/>
                <w15:appearance w15:val="hidden"/>
              </w:sdtPr>
              <w:sdtContent>
                <w:r w:rsidR="00874FE7" w:rsidRPr="007B5CA9">
                  <w:rPr>
                    <w:rFonts w:ascii="Times New Roman" w:hAnsi="Times New Roman" w:cs="Times New Roman"/>
                    <w:sz w:val="40"/>
                    <w:szCs w:val="40"/>
                  </w:rPr>
                  <w:t>—</w:t>
                </w:r>
              </w:sdtContent>
            </w:sdt>
          </w:p>
          <w:p w14:paraId="26BDC086" w14:textId="2056AEB7" w:rsidR="00DF198B" w:rsidRPr="007B5CA9" w:rsidRDefault="003B57B3" w:rsidP="007B5CA9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B5CA9">
              <w:rPr>
                <w:rFonts w:ascii="Times New Roman" w:hAnsi="Times New Roman" w:cs="Times New Roman"/>
              </w:rPr>
              <w:t>Supervised by</w:t>
            </w:r>
            <w:r w:rsidRPr="007B5CA9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 w:rsidRPr="007B5CA9">
              <w:rPr>
                <w:rFonts w:ascii="Times New Roman" w:hAnsi="Times New Roman" w:cs="Times New Roman"/>
                <w:sz w:val="30"/>
                <w:szCs w:val="30"/>
              </w:rPr>
              <w:t>JOSÉ ANTONIO GALLUD LÁZARO</w:t>
            </w:r>
          </w:p>
          <w:p w14:paraId="588F99C3" w14:textId="77777777" w:rsidR="00DF198B" w:rsidRPr="007B5CA9" w:rsidRDefault="00DF198B" w:rsidP="007B5CA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98" w:type="dxa"/>
            <w:gridSpan w:val="4"/>
            <w:vAlign w:val="bottom"/>
          </w:tcPr>
          <w:p w14:paraId="180AB9D0" w14:textId="77777777" w:rsidR="00DF198B" w:rsidRPr="007B5CA9" w:rsidRDefault="00DF198B" w:rsidP="00DF198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198B" w:rsidRPr="007B5CA9" w14:paraId="7792A256" w14:textId="77777777" w:rsidTr="00185F4A">
        <w:tc>
          <w:tcPr>
            <w:tcW w:w="2340" w:type="dxa"/>
            <w:gridSpan w:val="3"/>
          </w:tcPr>
          <w:p w14:paraId="535FC408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120" w:type="dxa"/>
            <w:gridSpan w:val="3"/>
          </w:tcPr>
          <w:p w14:paraId="1BF04325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0" w:type="dxa"/>
            <w:gridSpan w:val="3"/>
          </w:tcPr>
          <w:p w14:paraId="6B4CACEB" w14:textId="77777777" w:rsidR="00DF198B" w:rsidRPr="007B5CA9" w:rsidRDefault="00DF198B">
            <w:pPr>
              <w:rPr>
                <w:rFonts w:ascii="Times New Roman" w:hAnsi="Times New Roman" w:cs="Times New Roman"/>
              </w:rPr>
            </w:pPr>
          </w:p>
        </w:tc>
      </w:tr>
    </w:tbl>
    <w:p w14:paraId="4F6ABDE5" w14:textId="18E2B02A" w:rsidR="00AD1E15" w:rsidRPr="007B5CA9" w:rsidRDefault="00AD1E15" w:rsidP="003B57B3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3037810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3B5F05" w14:textId="49810D93" w:rsidR="007B5CA9" w:rsidRPr="007B5CA9" w:rsidRDefault="007B5CA9">
          <w:pPr>
            <w:pStyle w:val="TOCHeading"/>
            <w:rPr>
              <w:rFonts w:ascii="Times New Roman" w:hAnsi="Times New Roman" w:cs="Times New Roman"/>
            </w:rPr>
          </w:pPr>
          <w:r w:rsidRPr="007B5CA9">
            <w:rPr>
              <w:rFonts w:ascii="Times New Roman" w:hAnsi="Times New Roman" w:cs="Times New Roman"/>
            </w:rPr>
            <w:t>Contents</w:t>
          </w:r>
        </w:p>
        <w:p w14:paraId="23743C3C" w14:textId="042314EF" w:rsidR="00401230" w:rsidRDefault="007B5CA9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r w:rsidRPr="007B5CA9">
            <w:rPr>
              <w:rFonts w:ascii="Times New Roman" w:hAnsi="Times New Roman" w:cs="Times New Roman"/>
            </w:rPr>
            <w:fldChar w:fldCharType="begin"/>
          </w:r>
          <w:r w:rsidRPr="007B5CA9">
            <w:rPr>
              <w:rFonts w:ascii="Times New Roman" w:hAnsi="Times New Roman" w:cs="Times New Roman"/>
            </w:rPr>
            <w:instrText xml:space="preserve"> TOC \o "1-3" \h \z \u </w:instrText>
          </w:r>
          <w:r w:rsidRPr="007B5CA9">
            <w:rPr>
              <w:rFonts w:ascii="Times New Roman" w:hAnsi="Times New Roman" w:cs="Times New Roman"/>
            </w:rPr>
            <w:fldChar w:fldCharType="separate"/>
          </w:r>
          <w:hyperlink w:anchor="_Toc152670329" w:history="1">
            <w:r w:rsidR="00401230" w:rsidRPr="00663919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401230"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="00401230" w:rsidRPr="00663919">
              <w:rPr>
                <w:rStyle w:val="Hyperlink"/>
                <w:rFonts w:ascii="Times New Roman" w:hAnsi="Times New Roman" w:cs="Times New Roman"/>
                <w:noProof/>
              </w:rPr>
              <w:t>Introduction and Objectives of the Project</w:t>
            </w:r>
            <w:r w:rsidR="00401230">
              <w:rPr>
                <w:noProof/>
                <w:webHidden/>
              </w:rPr>
              <w:tab/>
            </w:r>
            <w:r w:rsidR="00401230">
              <w:rPr>
                <w:noProof/>
                <w:webHidden/>
              </w:rPr>
              <w:fldChar w:fldCharType="begin"/>
            </w:r>
            <w:r w:rsidR="00401230">
              <w:rPr>
                <w:noProof/>
                <w:webHidden/>
              </w:rPr>
              <w:instrText xml:space="preserve"> PAGEREF _Toc152670329 \h </w:instrText>
            </w:r>
            <w:r w:rsidR="00401230">
              <w:rPr>
                <w:noProof/>
                <w:webHidden/>
              </w:rPr>
            </w:r>
            <w:r w:rsidR="00401230">
              <w:rPr>
                <w:noProof/>
                <w:webHidden/>
              </w:rPr>
              <w:fldChar w:fldCharType="separate"/>
            </w:r>
            <w:r w:rsidR="00401230">
              <w:rPr>
                <w:noProof/>
                <w:webHidden/>
              </w:rPr>
              <w:t>3</w:t>
            </w:r>
            <w:r w:rsidR="00401230">
              <w:rPr>
                <w:noProof/>
                <w:webHidden/>
              </w:rPr>
              <w:fldChar w:fldCharType="end"/>
            </w:r>
          </w:hyperlink>
        </w:p>
        <w:p w14:paraId="3D3791CE" w14:textId="52AFB971" w:rsidR="00401230" w:rsidRDefault="0040123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30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Sprint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154AB" w14:textId="409C6765" w:rsidR="00401230" w:rsidRDefault="0040123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31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Sprint 1: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9ECE1" w14:textId="7CD1421C" w:rsidR="00401230" w:rsidRDefault="00401230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32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Sprint prep meeting: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3586" w14:textId="33425057" w:rsidR="00401230" w:rsidRDefault="00401230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33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Development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F41F3" w14:textId="5EDAD7DE" w:rsidR="00401230" w:rsidRDefault="00401230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34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Meeting at the end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1F340" w14:textId="0E11CA68" w:rsidR="00401230" w:rsidRDefault="0040123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35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Sprint 2: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DAE46" w14:textId="50502788" w:rsidR="00401230" w:rsidRDefault="00401230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36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Sprint prep meeting: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38CF9" w14:textId="0F58BB6F" w:rsidR="00401230" w:rsidRDefault="00401230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37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Development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3E241" w14:textId="73688A40" w:rsidR="00401230" w:rsidRDefault="00401230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38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Meeting at the end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BC17C" w14:textId="7248ACE0" w:rsidR="00401230" w:rsidRDefault="0040123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39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Sprint 3: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A523" w14:textId="236F0D38" w:rsidR="00401230" w:rsidRDefault="00401230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40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Sprint prep meeting: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E098D" w14:textId="76344F4B" w:rsidR="00401230" w:rsidRDefault="00401230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41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Development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15E42" w14:textId="4B1E8165" w:rsidR="00401230" w:rsidRDefault="00401230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42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Meeting at the end of the sprint: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9E35D" w14:textId="5BD4B50E" w:rsidR="00401230" w:rsidRDefault="00401230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kern w:val="2"/>
              <w:sz w:val="22"/>
              <w:szCs w:val="22"/>
              <w:lang w:val="en-150" w:eastAsia="en-150"/>
              <w14:ligatures w14:val="standardContextual"/>
            </w:rPr>
          </w:pPr>
          <w:hyperlink w:anchor="_Toc152670343" w:history="1"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eastAsiaTheme="minorEastAsia"/>
                <w:noProof/>
                <w:kern w:val="2"/>
                <w:sz w:val="22"/>
                <w:szCs w:val="22"/>
                <w:lang w:val="en-150" w:eastAsia="en-150"/>
                <w14:ligatures w14:val="standardContextual"/>
              </w:rPr>
              <w:tab/>
            </w:r>
            <w:r w:rsidRPr="00663919">
              <w:rPr>
                <w:rStyle w:val="Hyperlink"/>
                <w:rFonts w:ascii="Times New Roman" w:hAnsi="Times New Roman" w:cs="Times New Roman"/>
                <w:noProof/>
              </w:rPr>
              <w:t>Attachments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9141D" w14:textId="2B045B60" w:rsidR="007B5CA9" w:rsidRPr="007B5CA9" w:rsidRDefault="007B5CA9">
          <w:pPr>
            <w:rPr>
              <w:rFonts w:ascii="Times New Roman" w:hAnsi="Times New Roman" w:cs="Times New Roman"/>
            </w:rPr>
          </w:pPr>
          <w:r w:rsidRPr="007B5CA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B8CF2DB" w14:textId="77777777" w:rsidR="00AD1E15" w:rsidRPr="007B5CA9" w:rsidRDefault="00AD1E15">
      <w:pPr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</w:rPr>
        <w:br w:type="page"/>
      </w:r>
    </w:p>
    <w:p w14:paraId="60345621" w14:textId="17D2A7D7" w:rsidR="007C4C61" w:rsidRPr="007C4C61" w:rsidRDefault="00AD1E15" w:rsidP="007C4C61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0" w:name="_Toc152670329"/>
      <w:r w:rsidRPr="007B5CA9">
        <w:rPr>
          <w:rFonts w:ascii="Times New Roman" w:hAnsi="Times New Roman" w:cs="Times New Roman"/>
        </w:rPr>
        <w:lastRenderedPageBreak/>
        <w:t>Introduction and Objectives of the Project</w:t>
      </w:r>
      <w:bookmarkEnd w:id="0"/>
    </w:p>
    <w:p w14:paraId="52D926AD" w14:textId="77777777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</w:p>
    <w:p w14:paraId="6FAD89E5" w14:textId="70CF781B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7C4C61">
        <w:rPr>
          <w:rFonts w:ascii="Times New Roman" w:hAnsi="Times New Roman" w:cs="Times New Roman"/>
        </w:rPr>
        <w:t xml:space="preserve">s part of the Software Engineering course, </w:t>
      </w:r>
      <w:r>
        <w:rPr>
          <w:rFonts w:ascii="Times New Roman" w:hAnsi="Times New Roman" w:cs="Times New Roman"/>
        </w:rPr>
        <w:t>I have</w:t>
      </w:r>
      <w:r w:rsidRPr="007C4C61">
        <w:rPr>
          <w:rFonts w:ascii="Times New Roman" w:hAnsi="Times New Roman" w:cs="Times New Roman"/>
        </w:rPr>
        <w:t xml:space="preserve"> undertaken the development of a sophisticated Loan Management Web Application. This project addresses the intricate requirements associated with managing loans of books in a seamless and organized manner.</w:t>
      </w:r>
    </w:p>
    <w:p w14:paraId="6F90083B" w14:textId="77777777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</w:p>
    <w:p w14:paraId="12E345A9" w14:textId="1DF6114D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  <w:r w:rsidRPr="007C4C61">
        <w:rPr>
          <w:rFonts w:ascii="Times New Roman" w:hAnsi="Times New Roman" w:cs="Times New Roman"/>
        </w:rPr>
        <w:t xml:space="preserve">The primary focus of our application is to streamline the processes related to the borrowing and lending of books within a library or similar facility. The system will cater to the needs of both users seeking to borrow books and administrators responsible for overseeing the lending process. By leveraging cutting-edge technologies and following industry best practices, </w:t>
      </w:r>
      <w:r>
        <w:rPr>
          <w:rFonts w:ascii="Times New Roman" w:hAnsi="Times New Roman" w:cs="Times New Roman"/>
        </w:rPr>
        <w:t>I</w:t>
      </w:r>
      <w:r w:rsidRPr="007C4C61">
        <w:rPr>
          <w:rFonts w:ascii="Times New Roman" w:hAnsi="Times New Roman" w:cs="Times New Roman"/>
        </w:rPr>
        <w:t xml:space="preserve"> aim to deliver a robust and scalable solution that meets the highest standards of software engineering.</w:t>
      </w:r>
    </w:p>
    <w:p w14:paraId="33F410E7" w14:textId="77777777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</w:p>
    <w:p w14:paraId="7D5E1E1B" w14:textId="77777777" w:rsidR="007C4C61" w:rsidRDefault="007C4C61" w:rsidP="007C4C61">
      <w:pPr>
        <w:jc w:val="both"/>
        <w:rPr>
          <w:rFonts w:ascii="Times New Roman" w:hAnsi="Times New Roman" w:cs="Times New Roman"/>
        </w:rPr>
      </w:pPr>
      <w:r w:rsidRPr="007C4C61">
        <w:rPr>
          <w:rFonts w:ascii="Times New Roman" w:hAnsi="Times New Roman" w:cs="Times New Roman"/>
        </w:rPr>
        <w:t>Key Features:</w:t>
      </w:r>
    </w:p>
    <w:p w14:paraId="70E77621" w14:textId="78242DC7" w:rsidR="007C4C61" w:rsidRPr="00DD1C1F" w:rsidRDefault="007C4C61" w:rsidP="00DD1C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DD1C1F">
        <w:rPr>
          <w:rFonts w:ascii="Times New Roman" w:hAnsi="Times New Roman" w:cs="Times New Roman"/>
        </w:rPr>
        <w:t>User Management:</w:t>
      </w:r>
      <w:r w:rsidRPr="00DD1C1F">
        <w:rPr>
          <w:rFonts w:ascii="Times New Roman" w:hAnsi="Times New Roman" w:cs="Times New Roman"/>
        </w:rPr>
        <w:t xml:space="preserve"> </w:t>
      </w:r>
      <w:r w:rsidRPr="00DD1C1F">
        <w:rPr>
          <w:rFonts w:ascii="Times New Roman" w:hAnsi="Times New Roman" w:cs="Times New Roman"/>
        </w:rPr>
        <w:t>Efficient handling of user registrations, logins, and profiles to ensure a personalized experience.</w:t>
      </w:r>
    </w:p>
    <w:p w14:paraId="7AABC818" w14:textId="6F5526AC" w:rsidR="007C4C61" w:rsidRPr="00DD1C1F" w:rsidRDefault="007C4C61" w:rsidP="00DD1C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DD1C1F">
        <w:rPr>
          <w:rFonts w:ascii="Times New Roman" w:hAnsi="Times New Roman" w:cs="Times New Roman"/>
        </w:rPr>
        <w:t>Book Catalog: A comprehensive cataloging system that allows administrators to manage books, their availability, and associated details.</w:t>
      </w:r>
    </w:p>
    <w:p w14:paraId="2B284784" w14:textId="420F99F9" w:rsidR="007C4C61" w:rsidRPr="00DD1C1F" w:rsidRDefault="007C4C61" w:rsidP="00DD1C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DD1C1F">
        <w:rPr>
          <w:rFonts w:ascii="Times New Roman" w:hAnsi="Times New Roman" w:cs="Times New Roman"/>
        </w:rPr>
        <w:t>Loan Processing: Simplified procedures for users to request loans, and for administrators to approve and manage loan requests.</w:t>
      </w:r>
    </w:p>
    <w:p w14:paraId="434C641A" w14:textId="11E64C38" w:rsidR="007C4C61" w:rsidRPr="00DD1C1F" w:rsidRDefault="007C4C61" w:rsidP="00DD1C1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DD1C1F">
        <w:rPr>
          <w:rFonts w:ascii="Times New Roman" w:hAnsi="Times New Roman" w:cs="Times New Roman"/>
        </w:rPr>
        <w:t>Notifications: Automated notifications to users for loan approvals, due dates, and other relevant updates.</w:t>
      </w:r>
    </w:p>
    <w:p w14:paraId="77D09696" w14:textId="77777777" w:rsidR="007C4C61" w:rsidRPr="007C4C61" w:rsidRDefault="007C4C61" w:rsidP="007C4C61">
      <w:pPr>
        <w:jc w:val="both"/>
        <w:rPr>
          <w:rFonts w:ascii="Times New Roman" w:hAnsi="Times New Roman" w:cs="Times New Roman"/>
        </w:rPr>
      </w:pPr>
    </w:p>
    <w:p w14:paraId="6F681050" w14:textId="5A314944" w:rsidR="00AD1E15" w:rsidRDefault="007C4C61" w:rsidP="007C4C61">
      <w:pPr>
        <w:jc w:val="both"/>
        <w:rPr>
          <w:rFonts w:ascii="Times New Roman" w:hAnsi="Times New Roman" w:cs="Times New Roman"/>
        </w:rPr>
      </w:pPr>
      <w:r w:rsidRPr="007C4C61">
        <w:rPr>
          <w:rFonts w:ascii="Times New Roman" w:hAnsi="Times New Roman" w:cs="Times New Roman"/>
        </w:rPr>
        <w:t xml:space="preserve">Through this project, </w:t>
      </w:r>
      <w:r>
        <w:rPr>
          <w:rFonts w:ascii="Times New Roman" w:hAnsi="Times New Roman" w:cs="Times New Roman"/>
        </w:rPr>
        <w:t>I</w:t>
      </w:r>
      <w:r w:rsidRPr="007C4C61">
        <w:rPr>
          <w:rFonts w:ascii="Times New Roman" w:hAnsi="Times New Roman" w:cs="Times New Roman"/>
        </w:rPr>
        <w:t xml:space="preserve"> </w:t>
      </w:r>
      <w:proofErr w:type="spellStart"/>
      <w:r w:rsidRPr="007C4C61">
        <w:rPr>
          <w:rFonts w:ascii="Times New Roman" w:hAnsi="Times New Roman" w:cs="Times New Roman"/>
        </w:rPr>
        <w:t>aim</w:t>
      </w:r>
      <w:proofErr w:type="spellEnd"/>
      <w:r w:rsidRPr="007C4C61">
        <w:rPr>
          <w:rFonts w:ascii="Times New Roman" w:hAnsi="Times New Roman" w:cs="Times New Roman"/>
        </w:rPr>
        <w:t xml:space="preserve"> not only to develop a functional loan management system but also to hone our skills as aspiring software engineers, ready to contribute to the technological landscape. </w:t>
      </w:r>
      <w:r>
        <w:rPr>
          <w:rFonts w:ascii="Times New Roman" w:hAnsi="Times New Roman" w:cs="Times New Roman"/>
        </w:rPr>
        <w:t>I</w:t>
      </w:r>
      <w:r w:rsidRPr="007C4C61">
        <w:rPr>
          <w:rFonts w:ascii="Times New Roman" w:hAnsi="Times New Roman" w:cs="Times New Roman"/>
        </w:rPr>
        <w:t xml:space="preserve"> invite you to embark on this journey with </w:t>
      </w:r>
      <w:r>
        <w:rPr>
          <w:rFonts w:ascii="Times New Roman" w:hAnsi="Times New Roman" w:cs="Times New Roman"/>
        </w:rPr>
        <w:t>me</w:t>
      </w:r>
      <w:r w:rsidRPr="007C4C61">
        <w:rPr>
          <w:rFonts w:ascii="Times New Roman" w:hAnsi="Times New Roman" w:cs="Times New Roman"/>
        </w:rPr>
        <w:t xml:space="preserve"> as </w:t>
      </w:r>
      <w:r>
        <w:rPr>
          <w:rFonts w:ascii="Times New Roman" w:hAnsi="Times New Roman" w:cs="Times New Roman"/>
        </w:rPr>
        <w:t>I</w:t>
      </w:r>
      <w:r w:rsidRPr="007C4C61">
        <w:rPr>
          <w:rFonts w:ascii="Times New Roman" w:hAnsi="Times New Roman" w:cs="Times New Roman"/>
        </w:rPr>
        <w:t xml:space="preserve"> explore the intricacies of software engineering in the development of our Loan Management Web Application.</w:t>
      </w:r>
    </w:p>
    <w:p w14:paraId="51DB5EB1" w14:textId="77777777" w:rsidR="007C4C61" w:rsidRDefault="007C4C61" w:rsidP="007C4C61">
      <w:pPr>
        <w:jc w:val="both"/>
        <w:rPr>
          <w:rFonts w:ascii="Times New Roman" w:hAnsi="Times New Roman" w:cs="Times New Roman"/>
        </w:rPr>
      </w:pPr>
    </w:p>
    <w:p w14:paraId="0ACF5761" w14:textId="77777777" w:rsidR="007C4C61" w:rsidRPr="007B5CA9" w:rsidRDefault="007C4C61" w:rsidP="007C4C61">
      <w:pPr>
        <w:jc w:val="both"/>
        <w:rPr>
          <w:rFonts w:ascii="Times New Roman" w:hAnsi="Times New Roman" w:cs="Times New Roman"/>
        </w:rPr>
      </w:pPr>
    </w:p>
    <w:p w14:paraId="63B68D09" w14:textId="4C9F36A6" w:rsidR="00AD1E15" w:rsidRPr="007B5CA9" w:rsidRDefault="00AD1E15" w:rsidP="007B5CA9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1" w:name="_Toc152670330"/>
      <w:r w:rsidRPr="007B5CA9">
        <w:rPr>
          <w:rFonts w:ascii="Times New Roman" w:hAnsi="Times New Roman" w:cs="Times New Roman"/>
        </w:rPr>
        <w:t>Sprint reports</w:t>
      </w:r>
      <w:bookmarkEnd w:id="1"/>
    </w:p>
    <w:p w14:paraId="0F98913D" w14:textId="2C2B743D" w:rsidR="00AD1E15" w:rsidRPr="007B5CA9" w:rsidRDefault="00AD1E15" w:rsidP="007B5CA9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bookmarkStart w:id="2" w:name="_Toc152670331"/>
      <w:r w:rsidRPr="007B5CA9">
        <w:rPr>
          <w:rFonts w:ascii="Times New Roman" w:hAnsi="Times New Roman" w:cs="Times New Roman"/>
        </w:rPr>
        <w:t>Sprint 1: Title</w:t>
      </w:r>
      <w:bookmarkEnd w:id="2"/>
    </w:p>
    <w:p w14:paraId="3C026D2F" w14:textId="4CF7C5F6" w:rsidR="00AD1E15" w:rsidRPr="007B5CA9" w:rsidRDefault="00686992" w:rsidP="00995168">
      <w:pPr>
        <w:pStyle w:val="Heading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3" w:name="_Toc152670332"/>
      <w:r w:rsidRPr="007B5CA9">
        <w:rPr>
          <w:rFonts w:ascii="Times New Roman" w:hAnsi="Times New Roman" w:cs="Times New Roman"/>
        </w:rPr>
        <w:t>Sprint prep meeting:</w:t>
      </w:r>
      <w:bookmarkEnd w:id="3"/>
    </w:p>
    <w:p w14:paraId="367C2612" w14:textId="58764608" w:rsidR="00686992" w:rsidRDefault="00686992" w:rsidP="00995168">
      <w:pPr>
        <w:pStyle w:val="Heading4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</w:rPr>
        <w:t>With the product owner: objective/user stories/acceptances test</w:t>
      </w:r>
      <w:r w:rsidR="003A1EBE" w:rsidRPr="007B5CA9">
        <w:rPr>
          <w:rFonts w:ascii="Times New Roman" w:hAnsi="Times New Roman" w:cs="Times New Roman"/>
        </w:rPr>
        <w:t>s</w:t>
      </w:r>
    </w:p>
    <w:p w14:paraId="1191B4C3" w14:textId="77777777" w:rsidR="00DD1C1F" w:rsidRDefault="00DD1C1F" w:rsidP="00995168">
      <w:pPr>
        <w:pStyle w:val="ListParagraph"/>
        <w:numPr>
          <w:ilvl w:val="0"/>
          <w:numId w:val="15"/>
        </w:numPr>
        <w:jc w:val="both"/>
      </w:pPr>
      <w:r>
        <w:t>Objective:</w:t>
      </w:r>
    </w:p>
    <w:p w14:paraId="72CDF78C" w14:textId="712AC9EE" w:rsidR="00DD1C1F" w:rsidRDefault="00DD1C1F" w:rsidP="00995168">
      <w:pPr>
        <w:pStyle w:val="ListParagraph"/>
        <w:numPr>
          <w:ilvl w:val="1"/>
          <w:numId w:val="15"/>
        </w:numPr>
        <w:jc w:val="both"/>
      </w:pPr>
      <w:r>
        <w:t>The objective of Sprint 1 is to implement the initial version of user management functionality, focusing on core features that allow basic user interactions.</w:t>
      </w:r>
    </w:p>
    <w:p w14:paraId="646BA38D" w14:textId="64558055" w:rsidR="00DD1C1F" w:rsidRDefault="00DD1C1F" w:rsidP="00995168">
      <w:pPr>
        <w:pStyle w:val="ListParagraph"/>
        <w:numPr>
          <w:ilvl w:val="0"/>
          <w:numId w:val="15"/>
        </w:numPr>
        <w:jc w:val="both"/>
      </w:pPr>
      <w:r w:rsidRPr="00DD1C1F">
        <w:t>User Stories:</w:t>
      </w:r>
    </w:p>
    <w:p w14:paraId="45A20822" w14:textId="77777777" w:rsidR="00995168" w:rsidRDefault="00995168" w:rsidP="00995168">
      <w:pPr>
        <w:pStyle w:val="ListParagraph"/>
        <w:numPr>
          <w:ilvl w:val="1"/>
          <w:numId w:val="15"/>
        </w:numPr>
        <w:jc w:val="both"/>
      </w:pPr>
      <w:r>
        <w:t>As a new user, I want to be able to register with a nickname to access the system.</w:t>
      </w:r>
    </w:p>
    <w:p w14:paraId="741EC9DA" w14:textId="176AD70A" w:rsidR="00995168" w:rsidRDefault="00995168" w:rsidP="00995168">
      <w:pPr>
        <w:pStyle w:val="ListParagraph"/>
        <w:numPr>
          <w:ilvl w:val="1"/>
          <w:numId w:val="15"/>
        </w:numPr>
        <w:jc w:val="both"/>
      </w:pPr>
      <w:r>
        <w:t>As an existing user, I want to log in using my registered nickname.</w:t>
      </w:r>
    </w:p>
    <w:p w14:paraId="5C32B7AA" w14:textId="0AFDDEDB" w:rsidR="00995168" w:rsidRDefault="00995168" w:rsidP="00995168">
      <w:pPr>
        <w:pStyle w:val="ListParagraph"/>
        <w:numPr>
          <w:ilvl w:val="1"/>
          <w:numId w:val="15"/>
        </w:numPr>
        <w:jc w:val="both"/>
      </w:pPr>
      <w:r>
        <w:t>As an administrator, I want to retrieve a list of system users.</w:t>
      </w:r>
    </w:p>
    <w:p w14:paraId="20BCDE2F" w14:textId="5EF1357C" w:rsidR="00995168" w:rsidRDefault="00995168" w:rsidP="00995168">
      <w:pPr>
        <w:pStyle w:val="ListParagraph"/>
        <w:numPr>
          <w:ilvl w:val="1"/>
          <w:numId w:val="15"/>
        </w:numPr>
        <w:jc w:val="both"/>
      </w:pPr>
      <w:r>
        <w:t>As an administrator, I want to check if a user is active.</w:t>
      </w:r>
    </w:p>
    <w:p w14:paraId="08A47A5C" w14:textId="4B625A51" w:rsidR="00995168" w:rsidRDefault="00995168" w:rsidP="00995168">
      <w:pPr>
        <w:pStyle w:val="ListParagraph"/>
        <w:numPr>
          <w:ilvl w:val="1"/>
          <w:numId w:val="15"/>
        </w:numPr>
        <w:jc w:val="both"/>
      </w:pPr>
      <w:r>
        <w:t>As an administrator, I want the ability to delete a user by their nickname.</w:t>
      </w:r>
    </w:p>
    <w:p w14:paraId="29B7BBB8" w14:textId="745CDC86" w:rsidR="00DD1C1F" w:rsidRDefault="00995168" w:rsidP="00995168">
      <w:pPr>
        <w:pStyle w:val="ListParagraph"/>
        <w:numPr>
          <w:ilvl w:val="1"/>
          <w:numId w:val="15"/>
        </w:numPr>
        <w:jc w:val="both"/>
      </w:pPr>
      <w:r>
        <w:t xml:space="preserve">As a developer, I want to perform various queries related to users for system </w:t>
      </w:r>
      <w:r>
        <w:t>m</w:t>
      </w:r>
      <w:r>
        <w:t>aintenance purposes.</w:t>
      </w:r>
    </w:p>
    <w:p w14:paraId="6DDEB717" w14:textId="293603B9" w:rsidR="00995168" w:rsidRDefault="00995168" w:rsidP="00995168">
      <w:pPr>
        <w:pStyle w:val="ListParagraph"/>
        <w:numPr>
          <w:ilvl w:val="0"/>
          <w:numId w:val="15"/>
        </w:numPr>
        <w:jc w:val="both"/>
      </w:pPr>
      <w:r w:rsidRPr="00995168">
        <w:t>Acceptance Tests:</w:t>
      </w:r>
    </w:p>
    <w:p w14:paraId="3E50E319" w14:textId="77777777" w:rsidR="00995168" w:rsidRDefault="00995168" w:rsidP="00A10227">
      <w:pPr>
        <w:pStyle w:val="ListParagraph"/>
        <w:numPr>
          <w:ilvl w:val="1"/>
          <w:numId w:val="15"/>
        </w:numPr>
        <w:jc w:val="both"/>
      </w:pPr>
      <w:r>
        <w:lastRenderedPageBreak/>
        <w:t>User Registration:</w:t>
      </w:r>
    </w:p>
    <w:p w14:paraId="07628FF1" w14:textId="77777777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1: User successfully registers with a unique nickname.</w:t>
      </w:r>
    </w:p>
    <w:p w14:paraId="53102AE8" w14:textId="77777777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2: User registration fails if the nickname is already in use.</w:t>
      </w:r>
    </w:p>
    <w:p w14:paraId="55115375" w14:textId="77777777" w:rsidR="00995168" w:rsidRDefault="00995168" w:rsidP="00241737">
      <w:pPr>
        <w:pStyle w:val="ListParagraph"/>
        <w:numPr>
          <w:ilvl w:val="1"/>
          <w:numId w:val="26"/>
        </w:numPr>
        <w:jc w:val="both"/>
      </w:pPr>
      <w:r>
        <w:t>User Login:</w:t>
      </w:r>
    </w:p>
    <w:p w14:paraId="4D9F277E" w14:textId="77777777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1: User successfully logs in with a valid nickname.</w:t>
      </w:r>
    </w:p>
    <w:p w14:paraId="2ED30172" w14:textId="77777777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2: User login fails with an invalid nickname or password.</w:t>
      </w:r>
    </w:p>
    <w:p w14:paraId="417DB6DB" w14:textId="77777777" w:rsidR="00995168" w:rsidRDefault="00995168" w:rsidP="00241737">
      <w:pPr>
        <w:pStyle w:val="ListParagraph"/>
        <w:numPr>
          <w:ilvl w:val="1"/>
          <w:numId w:val="26"/>
        </w:numPr>
        <w:jc w:val="both"/>
      </w:pPr>
      <w:r>
        <w:t>Retrieve User List:</w:t>
      </w:r>
    </w:p>
    <w:p w14:paraId="113049CA" w14:textId="0EDCCE32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1: Administrator successfully retrieves a list of users.</w:t>
      </w:r>
    </w:p>
    <w:p w14:paraId="048B79AB" w14:textId="549374F6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2: Retrieving the user list fails for unauthorized users.</w:t>
      </w:r>
    </w:p>
    <w:p w14:paraId="75C739D5" w14:textId="44DAAC34" w:rsidR="00995168" w:rsidRDefault="00995168" w:rsidP="00241737">
      <w:pPr>
        <w:pStyle w:val="ListParagraph"/>
        <w:numPr>
          <w:ilvl w:val="1"/>
          <w:numId w:val="26"/>
        </w:numPr>
        <w:jc w:val="both"/>
      </w:pPr>
      <w:r>
        <w:t>Check User Activity:</w:t>
      </w:r>
    </w:p>
    <w:p w14:paraId="7702A0BA" w14:textId="41EE65D3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1: Administrator successfully checks if a user is active.</w:t>
      </w:r>
    </w:p>
    <w:p w14:paraId="3ADD059E" w14:textId="532FFB95" w:rsidR="00995168" w:rsidRDefault="001F176E" w:rsidP="00241737">
      <w:pPr>
        <w:pStyle w:val="ListParagraph"/>
        <w:numPr>
          <w:ilvl w:val="2"/>
          <w:numId w:val="26"/>
        </w:numPr>
        <w:jc w:val="both"/>
      </w:pPr>
      <w:r>
        <w:t>S</w:t>
      </w:r>
      <w:r w:rsidR="00995168">
        <w:t>cenario 2: Checking user activity fails for unauthorized users.</w:t>
      </w:r>
    </w:p>
    <w:p w14:paraId="303F9543" w14:textId="77777777" w:rsidR="001F176E" w:rsidRDefault="00995168" w:rsidP="00241737">
      <w:pPr>
        <w:pStyle w:val="ListParagraph"/>
        <w:numPr>
          <w:ilvl w:val="1"/>
          <w:numId w:val="26"/>
        </w:numPr>
        <w:jc w:val="both"/>
      </w:pPr>
      <w:r>
        <w:t>Delete User:</w:t>
      </w:r>
    </w:p>
    <w:p w14:paraId="5CB75630" w14:textId="77777777" w:rsidR="001F176E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1: Administrator successfully deletes a user by nickname.</w:t>
      </w:r>
    </w:p>
    <w:p w14:paraId="2C09C42D" w14:textId="503D5A20" w:rsidR="00995168" w:rsidRDefault="00995168" w:rsidP="00241737">
      <w:pPr>
        <w:pStyle w:val="ListParagraph"/>
        <w:numPr>
          <w:ilvl w:val="2"/>
          <w:numId w:val="26"/>
        </w:numPr>
        <w:jc w:val="both"/>
      </w:pPr>
      <w:r>
        <w:t>Scenario 2: Deleting a user fails for unauthorized users.</w:t>
      </w:r>
    </w:p>
    <w:p w14:paraId="76012E41" w14:textId="62BF66A6" w:rsidR="00995168" w:rsidRPr="00DD1C1F" w:rsidRDefault="00995168" w:rsidP="001F176E">
      <w:pPr>
        <w:jc w:val="both"/>
      </w:pPr>
    </w:p>
    <w:p w14:paraId="06B91600" w14:textId="50224E8A" w:rsidR="003A1EBE" w:rsidRDefault="003A1EBE" w:rsidP="007B5CA9">
      <w:pPr>
        <w:pStyle w:val="Heading4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</w:rPr>
        <w:t>From the team: detailed estimated tasks/hours</w:t>
      </w:r>
    </w:p>
    <w:p w14:paraId="7B5634BF" w14:textId="77777777" w:rsidR="001F176E" w:rsidRDefault="001F176E" w:rsidP="001F176E">
      <w:pPr>
        <w:pStyle w:val="ListParagraph"/>
        <w:numPr>
          <w:ilvl w:val="0"/>
          <w:numId w:val="16"/>
        </w:numPr>
      </w:pPr>
      <w:r>
        <w:t>User Management Module Setup:</w:t>
      </w:r>
    </w:p>
    <w:p w14:paraId="753AD383" w14:textId="3A62CCC3" w:rsidR="001F176E" w:rsidRDefault="001F176E" w:rsidP="001F176E">
      <w:pPr>
        <w:pStyle w:val="ListParagraph"/>
        <w:numPr>
          <w:ilvl w:val="1"/>
          <w:numId w:val="16"/>
        </w:numPr>
      </w:pPr>
      <w:r>
        <w:t>Set up the initial structure for the user management module.</w:t>
      </w:r>
    </w:p>
    <w:p w14:paraId="6CD1468B" w14:textId="37402376" w:rsidR="001F176E" w:rsidRDefault="001F176E" w:rsidP="001F176E">
      <w:pPr>
        <w:pStyle w:val="ListParagraph"/>
        <w:numPr>
          <w:ilvl w:val="1"/>
          <w:numId w:val="16"/>
        </w:numPr>
      </w:pPr>
      <w:r>
        <w:t>Estimated Hours: 4</w:t>
      </w:r>
    </w:p>
    <w:p w14:paraId="338C2960" w14:textId="77777777" w:rsidR="001F176E" w:rsidRDefault="001F176E" w:rsidP="001F176E"/>
    <w:p w14:paraId="231C0A7D" w14:textId="77777777" w:rsidR="001F176E" w:rsidRDefault="001F176E" w:rsidP="001F176E">
      <w:pPr>
        <w:pStyle w:val="ListParagraph"/>
        <w:numPr>
          <w:ilvl w:val="0"/>
          <w:numId w:val="16"/>
        </w:numPr>
      </w:pPr>
      <w:r>
        <w:t>User Registration and Login Implementation:</w:t>
      </w:r>
    </w:p>
    <w:p w14:paraId="05CB233F" w14:textId="0F2D81A0" w:rsidR="001F176E" w:rsidRDefault="001F176E" w:rsidP="001F176E">
      <w:pPr>
        <w:pStyle w:val="ListParagraph"/>
        <w:numPr>
          <w:ilvl w:val="1"/>
          <w:numId w:val="16"/>
        </w:numPr>
      </w:pPr>
      <w:r>
        <w:t>Implement the functionality for user registration and login.</w:t>
      </w:r>
    </w:p>
    <w:p w14:paraId="5D13E673" w14:textId="41057F44" w:rsidR="001F176E" w:rsidRDefault="001F176E" w:rsidP="001F176E">
      <w:pPr>
        <w:pStyle w:val="ListParagraph"/>
        <w:numPr>
          <w:ilvl w:val="1"/>
          <w:numId w:val="16"/>
        </w:numPr>
      </w:pPr>
      <w:r>
        <w:t>Estimated Hours: 12</w:t>
      </w:r>
    </w:p>
    <w:p w14:paraId="5F7CBD51" w14:textId="77777777" w:rsidR="001F176E" w:rsidRDefault="001F176E" w:rsidP="001F176E"/>
    <w:p w14:paraId="4F77A9B6" w14:textId="77777777" w:rsidR="001F176E" w:rsidRDefault="001F176E" w:rsidP="001F176E">
      <w:pPr>
        <w:pStyle w:val="ListParagraph"/>
        <w:numPr>
          <w:ilvl w:val="0"/>
          <w:numId w:val="16"/>
        </w:numPr>
      </w:pPr>
      <w:r>
        <w:t>Retrieve User List Implementation:</w:t>
      </w:r>
    </w:p>
    <w:p w14:paraId="3CB68A6D" w14:textId="5D48E24F" w:rsidR="001F176E" w:rsidRDefault="001F176E" w:rsidP="001F176E">
      <w:pPr>
        <w:pStyle w:val="ListParagraph"/>
        <w:numPr>
          <w:ilvl w:val="1"/>
          <w:numId w:val="16"/>
        </w:numPr>
      </w:pPr>
      <w:r>
        <w:t>Implement the functionality to retrieve a list of users.</w:t>
      </w:r>
    </w:p>
    <w:p w14:paraId="41E9533C" w14:textId="04DD381D" w:rsidR="001F176E" w:rsidRDefault="001F176E" w:rsidP="001F176E">
      <w:pPr>
        <w:pStyle w:val="ListParagraph"/>
        <w:numPr>
          <w:ilvl w:val="1"/>
          <w:numId w:val="16"/>
        </w:numPr>
      </w:pPr>
      <w:r>
        <w:t>Estimated Hours: 8</w:t>
      </w:r>
    </w:p>
    <w:p w14:paraId="2F2B0442" w14:textId="77777777" w:rsidR="001F176E" w:rsidRDefault="001F176E" w:rsidP="001F176E"/>
    <w:p w14:paraId="204F1B31" w14:textId="77777777" w:rsidR="001F176E" w:rsidRDefault="001F176E" w:rsidP="001F176E">
      <w:pPr>
        <w:pStyle w:val="ListParagraph"/>
        <w:numPr>
          <w:ilvl w:val="0"/>
          <w:numId w:val="16"/>
        </w:numPr>
      </w:pPr>
      <w:r>
        <w:t>Check User Activity Implementation:</w:t>
      </w:r>
    </w:p>
    <w:p w14:paraId="15D2D7A8" w14:textId="30410294" w:rsidR="001F176E" w:rsidRDefault="001F176E" w:rsidP="001F176E">
      <w:pPr>
        <w:pStyle w:val="ListParagraph"/>
        <w:numPr>
          <w:ilvl w:val="1"/>
          <w:numId w:val="16"/>
        </w:numPr>
      </w:pPr>
      <w:r>
        <w:t>Implement the functionality to check if a user is active.</w:t>
      </w:r>
    </w:p>
    <w:p w14:paraId="54A80BFE" w14:textId="463AFD5A" w:rsidR="001F176E" w:rsidRDefault="001F176E" w:rsidP="001F176E">
      <w:pPr>
        <w:pStyle w:val="ListParagraph"/>
        <w:numPr>
          <w:ilvl w:val="1"/>
          <w:numId w:val="16"/>
        </w:numPr>
      </w:pPr>
      <w:r>
        <w:t>Estimated Hours: 6</w:t>
      </w:r>
    </w:p>
    <w:p w14:paraId="4DE0DF72" w14:textId="77777777" w:rsidR="001F176E" w:rsidRDefault="001F176E" w:rsidP="001F176E"/>
    <w:p w14:paraId="46E8FFE4" w14:textId="77777777" w:rsidR="001F176E" w:rsidRDefault="001F176E" w:rsidP="001F176E">
      <w:pPr>
        <w:pStyle w:val="ListParagraph"/>
        <w:numPr>
          <w:ilvl w:val="0"/>
          <w:numId w:val="16"/>
        </w:numPr>
      </w:pPr>
      <w:r>
        <w:t>Delete User Implementation:</w:t>
      </w:r>
    </w:p>
    <w:p w14:paraId="73ADA1BF" w14:textId="63C7D8CC" w:rsidR="001F176E" w:rsidRDefault="001F176E" w:rsidP="001F176E">
      <w:pPr>
        <w:pStyle w:val="ListParagraph"/>
        <w:numPr>
          <w:ilvl w:val="1"/>
          <w:numId w:val="16"/>
        </w:numPr>
      </w:pPr>
      <w:r>
        <w:t>Implement the functionality to delete a user by nickname.</w:t>
      </w:r>
    </w:p>
    <w:p w14:paraId="774C5180" w14:textId="20CAEFCA" w:rsidR="007B5CA9" w:rsidRDefault="001F176E" w:rsidP="001F176E">
      <w:pPr>
        <w:pStyle w:val="ListParagraph"/>
        <w:numPr>
          <w:ilvl w:val="1"/>
          <w:numId w:val="16"/>
        </w:numPr>
      </w:pPr>
      <w:r>
        <w:t>Estimated Hours: 8</w:t>
      </w:r>
    </w:p>
    <w:p w14:paraId="2368A92C" w14:textId="77777777" w:rsidR="001F176E" w:rsidRDefault="001F176E" w:rsidP="007B5CA9"/>
    <w:p w14:paraId="2E007E97" w14:textId="77777777" w:rsidR="007B5CA9" w:rsidRPr="007B5CA9" w:rsidRDefault="007B5CA9" w:rsidP="007B5CA9"/>
    <w:p w14:paraId="5B0CD70F" w14:textId="6352D4F0" w:rsidR="003A1EBE" w:rsidRDefault="003A1EBE" w:rsidP="007B5CA9">
      <w:pPr>
        <w:pStyle w:val="Heading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4" w:name="_Toc152670333"/>
      <w:r w:rsidRPr="007B5CA9">
        <w:rPr>
          <w:rFonts w:ascii="Times New Roman" w:hAnsi="Times New Roman" w:cs="Times New Roman"/>
        </w:rPr>
        <w:t>Development of the sprint:</w:t>
      </w:r>
      <w:bookmarkEnd w:id="4"/>
    </w:p>
    <w:p w14:paraId="5E892F43" w14:textId="77777777" w:rsidR="001D20E3" w:rsidRDefault="001D20E3" w:rsidP="001D20E3">
      <w:pPr>
        <w:pStyle w:val="ListParagraph"/>
        <w:numPr>
          <w:ilvl w:val="0"/>
          <w:numId w:val="17"/>
        </w:numPr>
      </w:pPr>
      <w:r>
        <w:t>Testing with Jasmine:</w:t>
      </w:r>
    </w:p>
    <w:p w14:paraId="73556156" w14:textId="77777777" w:rsidR="001D20E3" w:rsidRDefault="001D20E3" w:rsidP="001D20E3">
      <w:pPr>
        <w:pStyle w:val="ListParagraph"/>
        <w:numPr>
          <w:ilvl w:val="0"/>
          <w:numId w:val="19"/>
        </w:numPr>
      </w:pPr>
      <w:r>
        <w:t>Test Automation Setup:</w:t>
      </w:r>
    </w:p>
    <w:p w14:paraId="39E2FDE5" w14:textId="77777777" w:rsidR="00443363" w:rsidRDefault="001D20E3" w:rsidP="009078B4">
      <w:pPr>
        <w:pStyle w:val="ListParagraph"/>
        <w:numPr>
          <w:ilvl w:val="0"/>
          <w:numId w:val="22"/>
        </w:numPr>
        <w:ind w:left="720" w:firstLine="360"/>
      </w:pPr>
      <w:r>
        <w:t>Configured Jasmine as the testing framework for automated testing.</w:t>
      </w:r>
    </w:p>
    <w:p w14:paraId="680A8B7F" w14:textId="10B2E40A" w:rsidR="001D20E3" w:rsidRDefault="001D20E3" w:rsidP="009078B4">
      <w:pPr>
        <w:pStyle w:val="ListParagraph"/>
        <w:numPr>
          <w:ilvl w:val="0"/>
          <w:numId w:val="22"/>
        </w:numPr>
        <w:ind w:left="720" w:firstLine="360"/>
      </w:pPr>
      <w:r>
        <w:t>Set up test suites and specifications to organize test cases.</w:t>
      </w:r>
    </w:p>
    <w:p w14:paraId="526354C4" w14:textId="77777777" w:rsidR="001D20E3" w:rsidRDefault="001D20E3" w:rsidP="00443363">
      <w:pPr>
        <w:pStyle w:val="ListParagraph"/>
        <w:numPr>
          <w:ilvl w:val="1"/>
          <w:numId w:val="17"/>
        </w:numPr>
      </w:pPr>
      <w:r>
        <w:t>Unit Testing:</w:t>
      </w:r>
    </w:p>
    <w:p w14:paraId="15F266F1" w14:textId="77777777" w:rsidR="001D20E3" w:rsidRDefault="001D20E3" w:rsidP="001D20E3">
      <w:pPr>
        <w:pStyle w:val="ListParagraph"/>
        <w:numPr>
          <w:ilvl w:val="0"/>
          <w:numId w:val="21"/>
        </w:numPr>
      </w:pPr>
      <w:r>
        <w:t>Conducted unit tests for individual components of the user management module.</w:t>
      </w:r>
    </w:p>
    <w:p w14:paraId="09ACBB99" w14:textId="6EB0F6A1" w:rsidR="001D20E3" w:rsidRDefault="001D20E3" w:rsidP="001D20E3">
      <w:pPr>
        <w:pStyle w:val="ListParagraph"/>
        <w:numPr>
          <w:ilvl w:val="0"/>
          <w:numId w:val="21"/>
        </w:numPr>
      </w:pPr>
      <w:r>
        <w:t>Ensured that functions like user registration, login, retrieval, and deletion were tested in isolation.</w:t>
      </w:r>
    </w:p>
    <w:p w14:paraId="6E2A1598" w14:textId="74A8772D" w:rsidR="00D22E94" w:rsidRDefault="00D22E94" w:rsidP="00D22E94">
      <w:pPr>
        <w:pStyle w:val="ListParagraph"/>
        <w:numPr>
          <w:ilvl w:val="0"/>
          <w:numId w:val="23"/>
        </w:numPr>
      </w:pPr>
      <w:r w:rsidRPr="00D22E94">
        <w:lastRenderedPageBreak/>
        <w:t>Diagram</w:t>
      </w:r>
      <w:r>
        <w:t>:</w:t>
      </w:r>
    </w:p>
    <w:p w14:paraId="11949A8F" w14:textId="0D709F02" w:rsidR="00D22E94" w:rsidRPr="002703D5" w:rsidRDefault="00D22E94" w:rsidP="00D22E94">
      <w:pPr>
        <w:pStyle w:val="ListParagraph"/>
        <w:numPr>
          <w:ilvl w:val="1"/>
          <w:numId w:val="17"/>
        </w:numPr>
        <w:rPr>
          <w:color w:val="FF0000"/>
        </w:rPr>
      </w:pPr>
      <w:commentRangeStart w:id="5"/>
      <w:r w:rsidRPr="002703D5">
        <w:rPr>
          <w:color w:val="FF0000"/>
        </w:rPr>
        <w:t>Class</w:t>
      </w:r>
      <w:r w:rsidRPr="002703D5">
        <w:rPr>
          <w:color w:val="FF0000"/>
        </w:rPr>
        <w:t xml:space="preserve"> Diagram:</w:t>
      </w:r>
    </w:p>
    <w:p w14:paraId="49BB198B" w14:textId="77777777" w:rsidR="00241737" w:rsidRPr="002703D5" w:rsidRDefault="00241737" w:rsidP="00241737">
      <w:pPr>
        <w:rPr>
          <w:color w:val="FF0000"/>
        </w:rPr>
      </w:pPr>
    </w:p>
    <w:p w14:paraId="34E008C0" w14:textId="77BC8BD5" w:rsidR="00D22E94" w:rsidRPr="002703D5" w:rsidRDefault="00D22E94" w:rsidP="00D22E94">
      <w:pPr>
        <w:jc w:val="center"/>
        <w:rPr>
          <w:color w:val="FF0000"/>
        </w:rPr>
      </w:pPr>
      <w:r w:rsidRPr="002703D5">
        <w:rPr>
          <w:color w:val="FF0000"/>
        </w:rPr>
        <w:drawing>
          <wp:inline distT="0" distB="0" distL="0" distR="0" wp14:anchorId="174D724D" wp14:editId="6599527A">
            <wp:extent cx="5265876" cy="1120237"/>
            <wp:effectExtent l="0" t="0" r="0" b="3810"/>
            <wp:docPr id="160564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45459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6FAE" w14:textId="77777777" w:rsidR="00D22E94" w:rsidRPr="002703D5" w:rsidRDefault="00D22E94" w:rsidP="00D22E94">
      <w:pPr>
        <w:jc w:val="center"/>
        <w:rPr>
          <w:color w:val="FF0000"/>
        </w:rPr>
      </w:pPr>
    </w:p>
    <w:p w14:paraId="30E27076" w14:textId="0898C940" w:rsidR="00D22E94" w:rsidRPr="002703D5" w:rsidRDefault="00D22E94" w:rsidP="00D22E94">
      <w:pPr>
        <w:pStyle w:val="ListParagraph"/>
        <w:numPr>
          <w:ilvl w:val="1"/>
          <w:numId w:val="17"/>
        </w:numPr>
        <w:rPr>
          <w:color w:val="FF0000"/>
        </w:rPr>
      </w:pPr>
      <w:r w:rsidRPr="002703D5">
        <w:rPr>
          <w:color w:val="FF0000"/>
        </w:rPr>
        <w:t>Architecture Diagram:</w:t>
      </w:r>
      <w:commentRangeEnd w:id="5"/>
      <w:r w:rsidR="002703D5">
        <w:rPr>
          <w:rStyle w:val="CommentReference"/>
        </w:rPr>
        <w:commentReference w:id="5"/>
      </w:r>
    </w:p>
    <w:p w14:paraId="1E7F29D2" w14:textId="77777777" w:rsidR="00241737" w:rsidRPr="002703D5" w:rsidRDefault="00241737" w:rsidP="00241737">
      <w:pPr>
        <w:rPr>
          <w:color w:val="FF0000"/>
        </w:rPr>
      </w:pPr>
    </w:p>
    <w:p w14:paraId="4B04D12D" w14:textId="6B112393" w:rsidR="00D22E94" w:rsidRDefault="00D22E94" w:rsidP="00D22E94">
      <w:pPr>
        <w:jc w:val="center"/>
      </w:pPr>
      <w:r w:rsidRPr="00D22E94">
        <w:drawing>
          <wp:inline distT="0" distB="0" distL="0" distR="0" wp14:anchorId="0B8EB132" wp14:editId="65711E73">
            <wp:extent cx="6858000" cy="3514090"/>
            <wp:effectExtent l="0" t="0" r="0" b="0"/>
            <wp:docPr id="70453081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30812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2FD9" w14:textId="77777777" w:rsidR="00D22E94" w:rsidRPr="001D20E3" w:rsidRDefault="00D22E94" w:rsidP="00D22E94">
      <w:pPr>
        <w:jc w:val="center"/>
      </w:pPr>
    </w:p>
    <w:p w14:paraId="5364F481" w14:textId="702E8C51" w:rsidR="003A1EBE" w:rsidRPr="007B5CA9" w:rsidRDefault="003A1EBE" w:rsidP="007B5CA9">
      <w:pPr>
        <w:pStyle w:val="Heading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bookmarkStart w:id="6" w:name="_Toc152670334"/>
      <w:r w:rsidRPr="007B5CA9">
        <w:rPr>
          <w:rFonts w:ascii="Times New Roman" w:hAnsi="Times New Roman" w:cs="Times New Roman"/>
        </w:rPr>
        <w:t>Meeting at the end of the sprint:</w:t>
      </w:r>
      <w:bookmarkEnd w:id="6"/>
    </w:p>
    <w:p w14:paraId="12276ED8" w14:textId="7F28FD13" w:rsidR="003A1EBE" w:rsidRDefault="003A1EBE" w:rsidP="007B5CA9">
      <w:pPr>
        <w:pStyle w:val="Heading4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</w:rPr>
        <w:t xml:space="preserve">Review (with the product owner): show the </w:t>
      </w:r>
      <w:proofErr w:type="gramStart"/>
      <w:r w:rsidRPr="007B5CA9">
        <w:rPr>
          <w:rFonts w:ascii="Times New Roman" w:hAnsi="Times New Roman" w:cs="Times New Roman"/>
        </w:rPr>
        <w:t>increase</w:t>
      </w:r>
      <w:proofErr w:type="gramEnd"/>
    </w:p>
    <w:p w14:paraId="188AE16F" w14:textId="77777777" w:rsidR="008723D8" w:rsidRDefault="008723D8" w:rsidP="008723D8">
      <w:pPr>
        <w:pStyle w:val="ListParagraph"/>
        <w:numPr>
          <w:ilvl w:val="0"/>
          <w:numId w:val="17"/>
        </w:numPr>
        <w:rPr>
          <w:lang w:val="en-150"/>
        </w:rPr>
      </w:pPr>
      <w:r w:rsidRPr="008723D8">
        <w:rPr>
          <w:lang w:val="en-150"/>
        </w:rPr>
        <w:t>Present the functionality allowing users to register with a nickname and log in.</w:t>
      </w:r>
    </w:p>
    <w:p w14:paraId="7EBCB035" w14:textId="3336B23B" w:rsidR="008723D8" w:rsidRDefault="008723D8" w:rsidP="008723D8">
      <w:pPr>
        <w:pStyle w:val="ListParagraph"/>
        <w:numPr>
          <w:ilvl w:val="0"/>
          <w:numId w:val="17"/>
        </w:numPr>
        <w:rPr>
          <w:lang w:val="en-150"/>
        </w:rPr>
      </w:pPr>
      <w:r w:rsidRPr="008723D8">
        <w:rPr>
          <w:lang w:val="en-150"/>
        </w:rPr>
        <w:t xml:space="preserve">Highlight any additional features or improvements made based on the </w:t>
      </w:r>
      <w:r w:rsidRPr="008723D8">
        <w:t>te</w:t>
      </w:r>
      <w:r>
        <w:t>acher</w:t>
      </w:r>
      <w:r w:rsidRPr="008723D8">
        <w:rPr>
          <w:lang w:val="en-150"/>
        </w:rPr>
        <w:t>'s input.</w:t>
      </w:r>
    </w:p>
    <w:p w14:paraId="3A30B9BA" w14:textId="77777777" w:rsidR="008723D8" w:rsidRPr="008723D8" w:rsidRDefault="008723D8" w:rsidP="008723D8">
      <w:pPr>
        <w:pStyle w:val="ListParagraph"/>
        <w:numPr>
          <w:ilvl w:val="0"/>
          <w:numId w:val="17"/>
        </w:numPr>
        <w:rPr>
          <w:lang w:val="en-150"/>
        </w:rPr>
      </w:pPr>
      <w:r w:rsidRPr="008723D8">
        <w:rPr>
          <w:lang w:val="en-150"/>
        </w:rPr>
        <w:t>Demonstrate the ability to retrieve a list of users, check user activity, and delete users.</w:t>
      </w:r>
    </w:p>
    <w:p w14:paraId="7A51E903" w14:textId="70E93135" w:rsidR="008723D8" w:rsidRPr="008723D8" w:rsidRDefault="008723D8" w:rsidP="008723D8">
      <w:pPr>
        <w:pStyle w:val="ListParagraph"/>
        <w:numPr>
          <w:ilvl w:val="0"/>
          <w:numId w:val="17"/>
        </w:numPr>
        <w:rPr>
          <w:lang w:val="en-150"/>
        </w:rPr>
      </w:pPr>
      <w:r w:rsidRPr="008723D8">
        <w:rPr>
          <w:lang w:val="en-150"/>
        </w:rPr>
        <w:t xml:space="preserve">Address any questions or concerns raised by the </w:t>
      </w:r>
      <w:r w:rsidRPr="008723D8">
        <w:t>te</w:t>
      </w:r>
      <w:r>
        <w:t>acher</w:t>
      </w:r>
      <w:r>
        <w:t xml:space="preserve"> </w:t>
      </w:r>
      <w:r w:rsidRPr="008723D8">
        <w:rPr>
          <w:lang w:val="en-150"/>
        </w:rPr>
        <w:t>regarding these operations.</w:t>
      </w:r>
    </w:p>
    <w:p w14:paraId="0F8EDE9F" w14:textId="77777777" w:rsidR="008723D8" w:rsidRPr="00267906" w:rsidRDefault="008723D8" w:rsidP="00267906">
      <w:pPr>
        <w:rPr>
          <w:lang w:val="en-150"/>
        </w:rPr>
      </w:pPr>
    </w:p>
    <w:p w14:paraId="0991C588" w14:textId="25B373EF" w:rsidR="003A1EBE" w:rsidRDefault="003A1EBE" w:rsidP="007B5CA9">
      <w:pPr>
        <w:pStyle w:val="Heading4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7B5CA9">
        <w:rPr>
          <w:rFonts w:ascii="Times New Roman" w:hAnsi="Times New Roman" w:cs="Times New Roman"/>
        </w:rPr>
        <w:t xml:space="preserve">Retrospective (of the team): sprint burndown is </w:t>
      </w:r>
      <w:proofErr w:type="gramStart"/>
      <w:r w:rsidRPr="007B5CA9">
        <w:rPr>
          <w:rFonts w:ascii="Times New Roman" w:hAnsi="Times New Roman" w:cs="Times New Roman"/>
        </w:rPr>
        <w:t>discussed</w:t>
      </w:r>
      <w:proofErr w:type="gramEnd"/>
    </w:p>
    <w:p w14:paraId="2DD9377E" w14:textId="39D71ED4" w:rsidR="007B5CA9" w:rsidRDefault="00267906" w:rsidP="00267906">
      <w:pPr>
        <w:pStyle w:val="ListParagraph"/>
        <w:numPr>
          <w:ilvl w:val="0"/>
          <w:numId w:val="25"/>
        </w:numPr>
      </w:pPr>
      <w:r w:rsidRPr="00267906">
        <w:t>Display the Sprint Burndown chart depicting planned versus actual work completed throughout the sprint.</w:t>
      </w:r>
    </w:p>
    <w:p w14:paraId="35204B89" w14:textId="462751FB" w:rsidR="00267906" w:rsidRDefault="00267906" w:rsidP="00267906">
      <w:pPr>
        <w:pStyle w:val="ListParagraph"/>
        <w:numPr>
          <w:ilvl w:val="0"/>
          <w:numId w:val="25"/>
        </w:numPr>
      </w:pPr>
      <w:r w:rsidRPr="00267906">
        <w:t>Discuss the team's achievements during the sprint, such as completing planned tasks and meeting objectives</w:t>
      </w:r>
      <w:r>
        <w:t>.</w:t>
      </w:r>
    </w:p>
    <w:p w14:paraId="12328F99" w14:textId="77777777" w:rsidR="007B5CA9" w:rsidRPr="007B5CA9" w:rsidRDefault="007B5CA9" w:rsidP="007B5CA9"/>
    <w:p w14:paraId="20D6095B" w14:textId="1A171A5C" w:rsidR="00AD1E15" w:rsidRPr="007B5CA9" w:rsidRDefault="00AD1E15" w:rsidP="007B5CA9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bookmarkStart w:id="7" w:name="_Toc152670335"/>
      <w:r w:rsidRPr="007B5CA9">
        <w:rPr>
          <w:rFonts w:ascii="Times New Roman" w:hAnsi="Times New Roman" w:cs="Times New Roman"/>
        </w:rPr>
        <w:lastRenderedPageBreak/>
        <w:t>Sprint 2</w:t>
      </w:r>
      <w:r w:rsidR="00686992" w:rsidRPr="007B5CA9">
        <w:rPr>
          <w:rFonts w:ascii="Times New Roman" w:hAnsi="Times New Roman" w:cs="Times New Roman"/>
        </w:rPr>
        <w:t>: Title</w:t>
      </w:r>
      <w:bookmarkEnd w:id="7"/>
    </w:p>
    <w:p w14:paraId="1668C1E0" w14:textId="77777777" w:rsidR="00686992" w:rsidRPr="007B5CA9" w:rsidRDefault="00686992" w:rsidP="007B5CA9">
      <w:pPr>
        <w:jc w:val="both"/>
        <w:rPr>
          <w:rFonts w:ascii="Times New Roman" w:hAnsi="Times New Roman" w:cs="Times New Roman"/>
        </w:rPr>
      </w:pPr>
    </w:p>
    <w:p w14:paraId="4F99A0FA" w14:textId="77777777" w:rsidR="003A1EBE" w:rsidRPr="003A1EBE" w:rsidRDefault="003A1EBE" w:rsidP="007B5CA9">
      <w:pPr>
        <w:numPr>
          <w:ilvl w:val="0"/>
          <w:numId w:val="7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8" w:name="_Toc152670336"/>
      <w:r w:rsidRPr="003A1EBE">
        <w:rPr>
          <w:rFonts w:ascii="Times New Roman" w:hAnsi="Times New Roman" w:cs="Times New Roman"/>
          <w:sz w:val="36"/>
          <w:szCs w:val="36"/>
        </w:rPr>
        <w:t>Sprint prep meeting:</w:t>
      </w:r>
      <w:bookmarkEnd w:id="8"/>
    </w:p>
    <w:p w14:paraId="53C164BF" w14:textId="77777777" w:rsidR="003A1EBE" w:rsidRPr="003A1EBE" w:rsidRDefault="003A1EBE" w:rsidP="007B5CA9">
      <w:pPr>
        <w:numPr>
          <w:ilvl w:val="0"/>
          <w:numId w:val="8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With the product owner: objective/user stories/acceptances tests</w:t>
      </w:r>
    </w:p>
    <w:p w14:paraId="5C920224" w14:textId="4C0DA8BC" w:rsidR="007B5CA9" w:rsidRDefault="003A1EBE" w:rsidP="007B5CA9">
      <w:pPr>
        <w:numPr>
          <w:ilvl w:val="0"/>
          <w:numId w:val="8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From the team: detailed estimated tasks/hours</w:t>
      </w:r>
    </w:p>
    <w:p w14:paraId="3261F49D" w14:textId="77777777" w:rsidR="007B5CA9" w:rsidRDefault="007B5CA9" w:rsidP="007B5CA9"/>
    <w:p w14:paraId="29991C75" w14:textId="77777777" w:rsidR="007B5CA9" w:rsidRPr="003A1EBE" w:rsidRDefault="007B5CA9" w:rsidP="007B5CA9"/>
    <w:p w14:paraId="463E01F3" w14:textId="77777777" w:rsidR="003A1EBE" w:rsidRPr="003A1EBE" w:rsidRDefault="003A1EBE" w:rsidP="007B5CA9">
      <w:pPr>
        <w:numPr>
          <w:ilvl w:val="0"/>
          <w:numId w:val="7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9" w:name="_Toc152670337"/>
      <w:r w:rsidRPr="003A1EBE">
        <w:rPr>
          <w:rFonts w:ascii="Times New Roman" w:hAnsi="Times New Roman" w:cs="Times New Roman"/>
          <w:sz w:val="36"/>
          <w:szCs w:val="36"/>
        </w:rPr>
        <w:t>Development of the sprint:</w:t>
      </w:r>
      <w:bookmarkEnd w:id="9"/>
    </w:p>
    <w:p w14:paraId="53DDA6A9" w14:textId="77777777" w:rsidR="003A1EBE" w:rsidRPr="003A1EBE" w:rsidRDefault="003A1EBE" w:rsidP="007B5CA9">
      <w:pPr>
        <w:jc w:val="both"/>
        <w:rPr>
          <w:rFonts w:ascii="Times New Roman" w:hAnsi="Times New Roman" w:cs="Times New Roman"/>
        </w:rPr>
      </w:pPr>
      <w:r w:rsidRPr="003A1EBE">
        <w:rPr>
          <w:rFonts w:ascii="Times New Roman" w:hAnsi="Times New Roman" w:cs="Times New Roman"/>
        </w:rPr>
        <w:t xml:space="preserve">Explain some of the development of the sprint: test, communication diagram of the </w:t>
      </w:r>
      <w:proofErr w:type="gramStart"/>
      <w:r w:rsidRPr="003A1EBE">
        <w:rPr>
          <w:rFonts w:ascii="Times New Roman" w:hAnsi="Times New Roman" w:cs="Times New Roman"/>
        </w:rPr>
        <w:t>design</w:t>
      </w:r>
      <w:proofErr w:type="gramEnd"/>
    </w:p>
    <w:p w14:paraId="794F83FF" w14:textId="77777777" w:rsidR="003A1EBE" w:rsidRPr="003A1EBE" w:rsidRDefault="003A1EBE" w:rsidP="007B5CA9">
      <w:pPr>
        <w:numPr>
          <w:ilvl w:val="0"/>
          <w:numId w:val="7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10" w:name="_Toc152670338"/>
      <w:r w:rsidRPr="003A1EBE">
        <w:rPr>
          <w:rFonts w:ascii="Times New Roman" w:hAnsi="Times New Roman" w:cs="Times New Roman"/>
          <w:sz w:val="36"/>
          <w:szCs w:val="36"/>
        </w:rPr>
        <w:t>Meeting at the end of the sprint:</w:t>
      </w:r>
      <w:bookmarkEnd w:id="10"/>
    </w:p>
    <w:p w14:paraId="7A87CF56" w14:textId="77777777" w:rsidR="003A1EBE" w:rsidRPr="003A1EBE" w:rsidRDefault="003A1EBE" w:rsidP="007B5CA9">
      <w:pPr>
        <w:numPr>
          <w:ilvl w:val="0"/>
          <w:numId w:val="9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 xml:space="preserve">Review (with the product owner): show the </w:t>
      </w:r>
      <w:proofErr w:type="gramStart"/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increase</w:t>
      </w:r>
      <w:proofErr w:type="gramEnd"/>
    </w:p>
    <w:p w14:paraId="3395F617" w14:textId="6D153AA0" w:rsidR="007B5CA9" w:rsidRDefault="003A1EBE" w:rsidP="007B5CA9">
      <w:pPr>
        <w:numPr>
          <w:ilvl w:val="0"/>
          <w:numId w:val="9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 xml:space="preserve">Retrospective (of the team): sprint burndown is </w:t>
      </w:r>
      <w:proofErr w:type="gramStart"/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discussed</w:t>
      </w:r>
      <w:proofErr w:type="gramEnd"/>
      <w:r w:rsidR="007B5CA9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 xml:space="preserve"> </w:t>
      </w:r>
    </w:p>
    <w:p w14:paraId="0BD77787" w14:textId="77777777" w:rsidR="007B5CA9" w:rsidRDefault="007B5CA9" w:rsidP="007B5CA9"/>
    <w:p w14:paraId="45EAC437" w14:textId="035AF8DE" w:rsidR="00686992" w:rsidRPr="007B5CA9" w:rsidRDefault="00686992" w:rsidP="007B5CA9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bookmarkStart w:id="11" w:name="_Toc152670339"/>
      <w:r w:rsidRPr="007B5CA9">
        <w:rPr>
          <w:rFonts w:ascii="Times New Roman" w:hAnsi="Times New Roman" w:cs="Times New Roman"/>
        </w:rPr>
        <w:t>Sprint 3: Title</w:t>
      </w:r>
      <w:bookmarkEnd w:id="11"/>
    </w:p>
    <w:p w14:paraId="078A8E6E" w14:textId="77777777" w:rsidR="003A1EBE" w:rsidRPr="003A1EBE" w:rsidRDefault="003A1EBE" w:rsidP="007B5CA9">
      <w:pPr>
        <w:numPr>
          <w:ilvl w:val="0"/>
          <w:numId w:val="10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12" w:name="_Toc152670340"/>
      <w:r w:rsidRPr="003A1EBE">
        <w:rPr>
          <w:rFonts w:ascii="Times New Roman" w:hAnsi="Times New Roman" w:cs="Times New Roman"/>
          <w:sz w:val="36"/>
          <w:szCs w:val="36"/>
        </w:rPr>
        <w:t>Sprint prep meeting:</w:t>
      </w:r>
      <w:bookmarkEnd w:id="12"/>
    </w:p>
    <w:p w14:paraId="6986D3F8" w14:textId="77777777" w:rsidR="003A1EBE" w:rsidRPr="003A1EBE" w:rsidRDefault="003A1EBE" w:rsidP="007B5CA9">
      <w:pPr>
        <w:numPr>
          <w:ilvl w:val="0"/>
          <w:numId w:val="11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With the product owner: objective/user stories/acceptances tests</w:t>
      </w:r>
    </w:p>
    <w:p w14:paraId="747ED244" w14:textId="77777777" w:rsidR="003A1EBE" w:rsidRPr="003A1EBE" w:rsidRDefault="003A1EBE" w:rsidP="007B5CA9">
      <w:pPr>
        <w:numPr>
          <w:ilvl w:val="0"/>
          <w:numId w:val="11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From the team: detailed estimated tasks/hours</w:t>
      </w:r>
    </w:p>
    <w:p w14:paraId="4055809A" w14:textId="77777777" w:rsidR="003A1EBE" w:rsidRPr="003A1EBE" w:rsidRDefault="003A1EBE" w:rsidP="007B5CA9">
      <w:pPr>
        <w:numPr>
          <w:ilvl w:val="0"/>
          <w:numId w:val="10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13" w:name="_Toc152670341"/>
      <w:r w:rsidRPr="003A1EBE">
        <w:rPr>
          <w:rFonts w:ascii="Times New Roman" w:hAnsi="Times New Roman" w:cs="Times New Roman"/>
          <w:sz w:val="36"/>
          <w:szCs w:val="36"/>
        </w:rPr>
        <w:t>Development of the sprint:</w:t>
      </w:r>
      <w:bookmarkEnd w:id="13"/>
    </w:p>
    <w:p w14:paraId="2B335E33" w14:textId="77777777" w:rsidR="003A1EBE" w:rsidRDefault="003A1EBE" w:rsidP="007B5CA9">
      <w:pPr>
        <w:jc w:val="both"/>
        <w:rPr>
          <w:rFonts w:ascii="Times New Roman" w:hAnsi="Times New Roman" w:cs="Times New Roman"/>
        </w:rPr>
      </w:pPr>
      <w:r w:rsidRPr="003A1EBE">
        <w:rPr>
          <w:rFonts w:ascii="Times New Roman" w:hAnsi="Times New Roman" w:cs="Times New Roman"/>
        </w:rPr>
        <w:t xml:space="preserve">Explain some of the development of the sprint: test, communication diagram of the </w:t>
      </w:r>
      <w:proofErr w:type="gramStart"/>
      <w:r w:rsidRPr="003A1EBE">
        <w:rPr>
          <w:rFonts w:ascii="Times New Roman" w:hAnsi="Times New Roman" w:cs="Times New Roman"/>
        </w:rPr>
        <w:t>design</w:t>
      </w:r>
      <w:proofErr w:type="gramEnd"/>
    </w:p>
    <w:p w14:paraId="4EC94A05" w14:textId="77777777" w:rsidR="007B5CA9" w:rsidRDefault="007B5CA9" w:rsidP="007B5CA9">
      <w:pPr>
        <w:jc w:val="both"/>
        <w:rPr>
          <w:rFonts w:ascii="Times New Roman" w:hAnsi="Times New Roman" w:cs="Times New Roman"/>
        </w:rPr>
      </w:pPr>
    </w:p>
    <w:p w14:paraId="6CB1A497" w14:textId="77777777" w:rsidR="003A1EBE" w:rsidRPr="003A1EBE" w:rsidRDefault="003A1EBE" w:rsidP="007B5CA9">
      <w:pPr>
        <w:numPr>
          <w:ilvl w:val="0"/>
          <w:numId w:val="10"/>
        </w:numPr>
        <w:spacing w:after="240"/>
        <w:jc w:val="both"/>
        <w:outlineLvl w:val="2"/>
        <w:rPr>
          <w:rFonts w:ascii="Times New Roman" w:hAnsi="Times New Roman" w:cs="Times New Roman"/>
          <w:sz w:val="36"/>
          <w:szCs w:val="36"/>
        </w:rPr>
      </w:pPr>
      <w:bookmarkStart w:id="14" w:name="_Toc152670342"/>
      <w:r w:rsidRPr="003A1EBE">
        <w:rPr>
          <w:rFonts w:ascii="Times New Roman" w:hAnsi="Times New Roman" w:cs="Times New Roman"/>
          <w:sz w:val="36"/>
          <w:szCs w:val="36"/>
        </w:rPr>
        <w:t>Meeting at the end of the sprint:</w:t>
      </w:r>
      <w:bookmarkEnd w:id="14"/>
    </w:p>
    <w:p w14:paraId="76041B6E" w14:textId="77777777" w:rsidR="003A1EBE" w:rsidRPr="003A1EBE" w:rsidRDefault="003A1EBE" w:rsidP="007B5CA9">
      <w:pPr>
        <w:numPr>
          <w:ilvl w:val="0"/>
          <w:numId w:val="12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 xml:space="preserve">Review (with the product owner): show the </w:t>
      </w:r>
      <w:proofErr w:type="gramStart"/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increase</w:t>
      </w:r>
      <w:proofErr w:type="gramEnd"/>
    </w:p>
    <w:p w14:paraId="169D3E6E" w14:textId="77777777" w:rsidR="003A1EBE" w:rsidRPr="003A1EBE" w:rsidRDefault="003A1EBE" w:rsidP="007B5CA9">
      <w:pPr>
        <w:numPr>
          <w:ilvl w:val="0"/>
          <w:numId w:val="12"/>
        </w:numPr>
        <w:jc w:val="both"/>
        <w:outlineLvl w:val="3"/>
        <w:rPr>
          <w:rFonts w:ascii="Times New Roman" w:hAnsi="Times New Roman" w:cs="Times New Roman"/>
          <w:b/>
          <w:color w:val="476166" w:themeColor="accent1"/>
          <w:sz w:val="28"/>
          <w:szCs w:val="28"/>
        </w:rPr>
      </w:pPr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 xml:space="preserve">Retrospective (of the team): sprint burndown is </w:t>
      </w:r>
      <w:proofErr w:type="gramStart"/>
      <w:r w:rsidRPr="003A1EBE">
        <w:rPr>
          <w:rFonts w:ascii="Times New Roman" w:hAnsi="Times New Roman" w:cs="Times New Roman"/>
          <w:b/>
          <w:color w:val="476166" w:themeColor="accent1"/>
          <w:sz w:val="28"/>
          <w:szCs w:val="28"/>
        </w:rPr>
        <w:t>discussed</w:t>
      </w:r>
      <w:proofErr w:type="gramEnd"/>
    </w:p>
    <w:p w14:paraId="3205E5B6" w14:textId="77777777" w:rsidR="00AD1E15" w:rsidRPr="007B5CA9" w:rsidRDefault="00AD1E15" w:rsidP="007B5CA9">
      <w:pPr>
        <w:jc w:val="both"/>
        <w:rPr>
          <w:rFonts w:ascii="Times New Roman" w:hAnsi="Times New Roman" w:cs="Times New Roman"/>
        </w:rPr>
      </w:pPr>
    </w:p>
    <w:p w14:paraId="25F06688" w14:textId="3DFCA92A" w:rsidR="003A1EBE" w:rsidRPr="007B5CA9" w:rsidRDefault="007B5CA9" w:rsidP="007B5CA9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bookmarkStart w:id="15" w:name="_Toc152670343"/>
      <w:r w:rsidRPr="007B5CA9">
        <w:rPr>
          <w:rFonts w:ascii="Times New Roman" w:hAnsi="Times New Roman" w:cs="Times New Roman"/>
        </w:rPr>
        <w:t>Attachments</w:t>
      </w:r>
      <w:bookmarkEnd w:id="15"/>
    </w:p>
    <w:sectPr w:rsidR="003A1EBE" w:rsidRPr="007B5CA9" w:rsidSect="00E74B29">
      <w:footerReference w:type="even" r:id="rId17"/>
      <w:footerReference w:type="default" r:id="rId18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Author" w:initials="A">
    <w:p w14:paraId="28CA97DC" w14:textId="77777777" w:rsidR="002703D5" w:rsidRDefault="002703D5" w:rsidP="002703D5">
      <w:pPr>
        <w:pStyle w:val="CommentText"/>
      </w:pPr>
      <w:r>
        <w:rPr>
          <w:rStyle w:val="CommentReference"/>
        </w:rPr>
        <w:annotationRef/>
      </w:r>
      <w:r>
        <w:t>Include some Sequence Diagram</w:t>
      </w:r>
    </w:p>
    <w:p w14:paraId="1F1CBA98" w14:textId="77777777" w:rsidR="002703D5" w:rsidRDefault="002703D5" w:rsidP="002703D5">
      <w:pPr>
        <w:pStyle w:val="CommentText"/>
      </w:pPr>
      <w:r>
        <w:t>Recheck the Screenshot to make disapearing the "unregister"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1CBA9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1CBA98" w16cid:durableId="6BA4A89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ABC50" w14:textId="77777777" w:rsidR="00BD68BE" w:rsidRDefault="00BD68BE" w:rsidP="00E74B29">
      <w:r>
        <w:separator/>
      </w:r>
    </w:p>
  </w:endnote>
  <w:endnote w:type="continuationSeparator" w:id="0">
    <w:p w14:paraId="67844B07" w14:textId="77777777" w:rsidR="00BD68BE" w:rsidRDefault="00BD68BE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192D99C1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57037AA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147F3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6C61C8CA" w14:textId="77777777" w:rsidTr="006709F1">
      <w:tc>
        <w:tcPr>
          <w:tcW w:w="1079" w:type="dxa"/>
        </w:tcPr>
        <w:p w14:paraId="0E2212DE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C3A7D1B" w14:textId="5447885D" w:rsidR="00E74B29" w:rsidRPr="00874FE7" w:rsidRDefault="00AD1E15" w:rsidP="006709F1">
          <w:pPr>
            <w:pStyle w:val="Footer"/>
          </w:pPr>
          <w:r>
            <w:t>Sprint report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7ADE3FF5" w14:textId="5F373671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B48A153" w14:textId="77777777" w:rsidR="00E74B29" w:rsidRPr="00E74B29" w:rsidRDefault="00E74B29" w:rsidP="006709F1">
          <w:pPr>
            <w:pStyle w:val="Footer"/>
          </w:pPr>
        </w:p>
      </w:tc>
    </w:tr>
  </w:tbl>
  <w:p w14:paraId="7E60CCD7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E13A6" w14:textId="77777777" w:rsidR="00BD68BE" w:rsidRDefault="00BD68BE" w:rsidP="00E74B29">
      <w:r>
        <w:separator/>
      </w:r>
    </w:p>
  </w:footnote>
  <w:footnote w:type="continuationSeparator" w:id="0">
    <w:p w14:paraId="1938B6D4" w14:textId="77777777" w:rsidR="00BD68BE" w:rsidRDefault="00BD68BE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47DD1"/>
    <w:multiLevelType w:val="hybridMultilevel"/>
    <w:tmpl w:val="1690D88C"/>
    <w:lvl w:ilvl="0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414A9E"/>
    <w:multiLevelType w:val="hybridMultilevel"/>
    <w:tmpl w:val="15BE77FC"/>
    <w:lvl w:ilvl="0" w:tplc="5D1C87D8">
      <w:numFmt w:val="bullet"/>
      <w:lvlText w:val="-"/>
      <w:lvlJc w:val="left"/>
      <w:pPr>
        <w:ind w:left="1440" w:hanging="360"/>
      </w:pPr>
      <w:rPr>
        <w:rFonts w:ascii="Georgia" w:eastAsiaTheme="minorHAnsi" w:hAnsi="Georgia" w:cstheme="minorBid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4303D"/>
    <w:multiLevelType w:val="hybridMultilevel"/>
    <w:tmpl w:val="BABC5EA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02FC2"/>
    <w:multiLevelType w:val="hybridMultilevel"/>
    <w:tmpl w:val="7D2202C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1748593C"/>
    <w:multiLevelType w:val="hybridMultilevel"/>
    <w:tmpl w:val="4F587D82"/>
    <w:lvl w:ilvl="0" w:tplc="5D1C87D8">
      <w:numFmt w:val="bullet"/>
      <w:lvlText w:val="-"/>
      <w:lvlJc w:val="left"/>
      <w:pPr>
        <w:ind w:left="1800" w:hanging="360"/>
      </w:pPr>
      <w:rPr>
        <w:rFonts w:ascii="Georgia" w:eastAsiaTheme="minorHAnsi" w:hAnsi="Georgia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0467D"/>
    <w:multiLevelType w:val="hybridMultilevel"/>
    <w:tmpl w:val="F87434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33D28"/>
    <w:multiLevelType w:val="hybridMultilevel"/>
    <w:tmpl w:val="E29C03D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73177"/>
    <w:multiLevelType w:val="hybridMultilevel"/>
    <w:tmpl w:val="BABC5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252C8C"/>
    <w:multiLevelType w:val="hybridMultilevel"/>
    <w:tmpl w:val="1690D88C"/>
    <w:lvl w:ilvl="0" w:tplc="0C0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B7D63"/>
    <w:multiLevelType w:val="hybridMultilevel"/>
    <w:tmpl w:val="014288A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E1D01"/>
    <w:multiLevelType w:val="hybridMultilevel"/>
    <w:tmpl w:val="AC8E304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F1286A"/>
    <w:multiLevelType w:val="hybridMultilevel"/>
    <w:tmpl w:val="7C72A25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36D30617"/>
    <w:multiLevelType w:val="hybridMultilevel"/>
    <w:tmpl w:val="BABC5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670043"/>
    <w:multiLevelType w:val="hybridMultilevel"/>
    <w:tmpl w:val="50D682D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204573"/>
    <w:multiLevelType w:val="hybridMultilevel"/>
    <w:tmpl w:val="AC2CB448"/>
    <w:lvl w:ilvl="0" w:tplc="0C000019">
      <w:start w:val="1"/>
      <w:numFmt w:val="lowerLetter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601A38"/>
    <w:multiLevelType w:val="hybridMultilevel"/>
    <w:tmpl w:val="D41A934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7" w15:restartNumberingAfterBreak="0">
    <w:nsid w:val="4757144A"/>
    <w:multiLevelType w:val="hybridMultilevel"/>
    <w:tmpl w:val="AC8E30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CA6087"/>
    <w:multiLevelType w:val="hybridMultilevel"/>
    <w:tmpl w:val="E7B48FD4"/>
    <w:lvl w:ilvl="0" w:tplc="0C000015">
      <w:start w:val="1"/>
      <w:numFmt w:val="upperLetter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ED1C82"/>
    <w:multiLevelType w:val="hybridMultilevel"/>
    <w:tmpl w:val="014288A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81148D"/>
    <w:multiLevelType w:val="hybridMultilevel"/>
    <w:tmpl w:val="AC2CB4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CC38DF"/>
    <w:multiLevelType w:val="hybridMultilevel"/>
    <w:tmpl w:val="014288AE"/>
    <w:lvl w:ilvl="0" w:tplc="0C000019">
      <w:start w:val="1"/>
      <w:numFmt w:val="lowerLetter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926665"/>
    <w:multiLevelType w:val="hybridMultilevel"/>
    <w:tmpl w:val="D41A934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3" w15:restartNumberingAfterBreak="0">
    <w:nsid w:val="6B2B25EC"/>
    <w:multiLevelType w:val="hybridMultilevel"/>
    <w:tmpl w:val="63A2A3BA"/>
    <w:lvl w:ilvl="0" w:tplc="0C000013">
      <w:start w:val="1"/>
      <w:numFmt w:val="upperRoman"/>
      <w:lvlText w:val="%1."/>
      <w:lvlJc w:val="righ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426F61"/>
    <w:multiLevelType w:val="hybridMultilevel"/>
    <w:tmpl w:val="AC2CB4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F37E7E"/>
    <w:multiLevelType w:val="hybridMultilevel"/>
    <w:tmpl w:val="12D61314"/>
    <w:lvl w:ilvl="0" w:tplc="0C000013">
      <w:start w:val="1"/>
      <w:numFmt w:val="upperRoman"/>
      <w:lvlText w:val="%1."/>
      <w:lvlJc w:val="righ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978669">
    <w:abstractNumId w:val="5"/>
  </w:num>
  <w:num w:numId="2" w16cid:durableId="1139221972">
    <w:abstractNumId w:val="23"/>
  </w:num>
  <w:num w:numId="3" w16cid:durableId="1279873864">
    <w:abstractNumId w:val="18"/>
  </w:num>
  <w:num w:numId="4" w16cid:durableId="846405153">
    <w:abstractNumId w:val="2"/>
  </w:num>
  <w:num w:numId="5" w16cid:durableId="1090128197">
    <w:abstractNumId w:val="15"/>
  </w:num>
  <w:num w:numId="6" w16cid:durableId="655299607">
    <w:abstractNumId w:val="21"/>
  </w:num>
  <w:num w:numId="7" w16cid:durableId="1107502276">
    <w:abstractNumId w:val="13"/>
  </w:num>
  <w:num w:numId="8" w16cid:durableId="435448860">
    <w:abstractNumId w:val="24"/>
  </w:num>
  <w:num w:numId="9" w16cid:durableId="25644109">
    <w:abstractNumId w:val="10"/>
  </w:num>
  <w:num w:numId="10" w16cid:durableId="1293711209">
    <w:abstractNumId w:val="8"/>
  </w:num>
  <w:num w:numId="11" w16cid:durableId="317464247">
    <w:abstractNumId w:val="20"/>
  </w:num>
  <w:num w:numId="12" w16cid:durableId="1520267744">
    <w:abstractNumId w:val="19"/>
  </w:num>
  <w:num w:numId="13" w16cid:durableId="305474061">
    <w:abstractNumId w:val="25"/>
  </w:num>
  <w:num w:numId="14" w16cid:durableId="43454402">
    <w:abstractNumId w:val="14"/>
  </w:num>
  <w:num w:numId="15" w16cid:durableId="1346397715">
    <w:abstractNumId w:val="11"/>
  </w:num>
  <w:num w:numId="16" w16cid:durableId="65156853">
    <w:abstractNumId w:val="7"/>
  </w:num>
  <w:num w:numId="17" w16cid:durableId="125439691">
    <w:abstractNumId w:val="12"/>
  </w:num>
  <w:num w:numId="18" w16cid:durableId="1350641503">
    <w:abstractNumId w:val="3"/>
  </w:num>
  <w:num w:numId="19" w16cid:durableId="728067844">
    <w:abstractNumId w:val="9"/>
  </w:num>
  <w:num w:numId="20" w16cid:durableId="546137743">
    <w:abstractNumId w:val="0"/>
  </w:num>
  <w:num w:numId="21" w16cid:durableId="1578788741">
    <w:abstractNumId w:val="1"/>
  </w:num>
  <w:num w:numId="22" w16cid:durableId="92557647">
    <w:abstractNumId w:val="4"/>
  </w:num>
  <w:num w:numId="23" w16cid:durableId="177282291">
    <w:abstractNumId w:val="22"/>
  </w:num>
  <w:num w:numId="24" w16cid:durableId="239799471">
    <w:abstractNumId w:val="16"/>
  </w:num>
  <w:num w:numId="25" w16cid:durableId="664817029">
    <w:abstractNumId w:val="6"/>
  </w:num>
  <w:num w:numId="26" w16cid:durableId="13410956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7B3"/>
    <w:rsid w:val="00086FA5"/>
    <w:rsid w:val="000E4641"/>
    <w:rsid w:val="00151F66"/>
    <w:rsid w:val="00175459"/>
    <w:rsid w:val="00177F8D"/>
    <w:rsid w:val="00185F4A"/>
    <w:rsid w:val="001D20E3"/>
    <w:rsid w:val="001F176E"/>
    <w:rsid w:val="00241737"/>
    <w:rsid w:val="00267906"/>
    <w:rsid w:val="002703D5"/>
    <w:rsid w:val="002D2200"/>
    <w:rsid w:val="003A1EBE"/>
    <w:rsid w:val="003B4AFD"/>
    <w:rsid w:val="003B57B3"/>
    <w:rsid w:val="00401230"/>
    <w:rsid w:val="0040564B"/>
    <w:rsid w:val="00443363"/>
    <w:rsid w:val="0048120C"/>
    <w:rsid w:val="004909D9"/>
    <w:rsid w:val="00521481"/>
    <w:rsid w:val="00665110"/>
    <w:rsid w:val="006709F1"/>
    <w:rsid w:val="00686992"/>
    <w:rsid w:val="006A095F"/>
    <w:rsid w:val="006C60E6"/>
    <w:rsid w:val="007B5CA9"/>
    <w:rsid w:val="007C4C61"/>
    <w:rsid w:val="00837914"/>
    <w:rsid w:val="008461F7"/>
    <w:rsid w:val="008723D8"/>
    <w:rsid w:val="00874FE7"/>
    <w:rsid w:val="00952F7D"/>
    <w:rsid w:val="0095496A"/>
    <w:rsid w:val="00995168"/>
    <w:rsid w:val="009A38BA"/>
    <w:rsid w:val="00AD1E15"/>
    <w:rsid w:val="00B43E11"/>
    <w:rsid w:val="00BD68BE"/>
    <w:rsid w:val="00C45626"/>
    <w:rsid w:val="00C755AB"/>
    <w:rsid w:val="00D22E94"/>
    <w:rsid w:val="00D43125"/>
    <w:rsid w:val="00D66A3A"/>
    <w:rsid w:val="00DD1C1F"/>
    <w:rsid w:val="00DF198B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1D063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B5CA9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7B5CA9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7B5CA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7B5CA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B5C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7B5CA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rsid w:val="002703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2703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03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03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03D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zerty13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1FEB1BAB7A4B71924425C1332A37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A56EC0-E4F0-47DA-AC46-6C1F99AD3B31}"/>
      </w:docPartPr>
      <w:docPartBody>
        <w:p w:rsidR="003E690C" w:rsidRDefault="00000000">
          <w:pPr>
            <w:pStyle w:val="371FEB1BAB7A4B71924425C1332A3719"/>
          </w:pPr>
          <w:r w:rsidRPr="00DF198B">
            <w:t>—</w:t>
          </w:r>
        </w:p>
      </w:docPartBody>
    </w:docPart>
    <w:docPart>
      <w:docPartPr>
        <w:name w:val="2CF9110FD2224BE9928DBF88D6A6D1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D026D5-1229-4AFB-BEB6-9A01ACA28A58}"/>
      </w:docPartPr>
      <w:docPartBody>
        <w:p w:rsidR="003E690C" w:rsidRDefault="00000000">
          <w:pPr>
            <w:pStyle w:val="2CF9110FD2224BE9928DBF88D6A6D1D8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F60"/>
    <w:rsid w:val="003563E9"/>
    <w:rsid w:val="003E690C"/>
    <w:rsid w:val="00832588"/>
    <w:rsid w:val="00E34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150" w:eastAsia="en-150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1FEB1BAB7A4B71924425C1332A3719">
    <w:name w:val="371FEB1BAB7A4B71924425C1332A3719"/>
  </w:style>
  <w:style w:type="paragraph" w:customStyle="1" w:styleId="2CF9110FD2224BE9928DBF88D6A6D1D8">
    <w:name w:val="2CF9110FD2224BE9928DBF88D6A6D1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A636B0D-618B-4987-A645-22BBF6E60F5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6</Pages>
  <Words>1099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2023-12-01T19:06:00Z</dcterms:created>
  <dcterms:modified xsi:type="dcterms:W3CDTF">2023-12-05T12:38:00Z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